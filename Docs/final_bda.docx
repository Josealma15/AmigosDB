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sz w:val="2"/>
          <w:lang w:eastAsia="en-US"/>
        </w:rPr>
        <w:id w:val="-857354548"/>
        <w:docPartObj>
          <w:docPartGallery w:val="Cover Pages"/>
          <w:docPartUnique/>
        </w:docPartObj>
      </w:sdtPr>
      <w:sdtEndPr>
        <w:rPr>
          <w:sz w:val="24"/>
        </w:rPr>
      </w:sdtEndPr>
      <w:sdtContent>
        <w:p w14:paraId="54864287" w14:textId="77777777" w:rsidR="00520C60" w:rsidRDefault="00520C60">
          <w:pPr>
            <w:pStyle w:val="Sinespaciado"/>
            <w:rPr>
              <w:sz w:val="2"/>
            </w:rPr>
          </w:pPr>
        </w:p>
        <w:p w14:paraId="3DB30FB5" w14:textId="77777777" w:rsidR="00520C60" w:rsidRDefault="00520C60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05A54F9" wp14:editId="147AA9E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uadro de texto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496B0" w:themeColor="text2" w:themeTint="99"/>
                                    <w:sz w:val="56"/>
                                    <w:szCs w:val="56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7801E80E" w14:textId="3B08EE26" w:rsidR="00520C60" w:rsidRPr="00E22E49" w:rsidRDefault="00E22E49">
                                    <w:pPr>
                                      <w:pStyle w:val="Sinespaciad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56"/>
                                        <w:szCs w:val="56"/>
                                      </w:rPr>
                                    </w:pPr>
                                    <w:r w:rsidRPr="00E22E49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caps/>
                                        <w:color w:val="8496B0" w:themeColor="text2" w:themeTint="99"/>
                                        <w:sz w:val="56"/>
                                        <w:szCs w:val="56"/>
                                      </w:rPr>
                                      <w:t>Final base datos administrativa</w:t>
                                    </w:r>
                                  </w:p>
                                </w:sdtContent>
                              </w:sdt>
                              <w:p w14:paraId="7C306615" w14:textId="66EDA929" w:rsidR="00520C60" w:rsidRDefault="00000000">
                                <w:pPr>
                                  <w:pStyle w:val="Sinespaciado"/>
                                  <w:spacing w:before="120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2021743002"/>
                                    <w:placeholder>
                                      <w:docPart w:val="83D9ADC61E8B462A9E7577931362EF03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E22E49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Poliglota</w:t>
                                    </w:r>
                                  </w:sdtContent>
                                </w:sdt>
                                <w:r w:rsidR="00520C60">
                                  <w:rPr>
                                    <w:lang w:val="es-E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305A54F9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2" o:spid="_x0000_s1026" type="#_x0000_t202" style="position:absolute;left:0;text-align:left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8496B0" w:themeColor="text2" w:themeTint="99"/>
                              <w:sz w:val="56"/>
                              <w:szCs w:val="56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801E80E" w14:textId="3B08EE26" w:rsidR="00520C60" w:rsidRPr="00E22E49" w:rsidRDefault="00E22E49">
                              <w:pPr>
                                <w:pStyle w:val="Sinespaciad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56"/>
                                  <w:szCs w:val="56"/>
                                </w:rPr>
                              </w:pPr>
                              <w:r w:rsidRPr="00E22E49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aps/>
                                  <w:color w:val="8496B0" w:themeColor="text2" w:themeTint="99"/>
                                  <w:sz w:val="56"/>
                                  <w:szCs w:val="56"/>
                                </w:rPr>
                                <w:t>Final base datos administrativa</w:t>
                              </w:r>
                            </w:p>
                          </w:sdtContent>
                        </w:sdt>
                        <w:p w14:paraId="7C306615" w14:textId="66EDA929" w:rsidR="00520C60" w:rsidRDefault="00000000">
                          <w:pPr>
                            <w:pStyle w:val="Sinespaciado"/>
                            <w:spacing w:before="120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2021743002"/>
                              <w:placeholder>
                                <w:docPart w:val="83D9ADC61E8B462A9E7577931362EF03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E22E49"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Poliglota</w:t>
                              </w:r>
                            </w:sdtContent>
                          </w:sdt>
                          <w:r w:rsidR="00520C60">
                            <w:rPr>
                              <w:lang w:val="es-ES"/>
                            </w:rPr>
                            <w:t xml:space="preserve"> </w:t>
                          </w: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40D3D2E9" wp14:editId="194F1B00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2AA4E3BB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">
                    <o:lock v:ext="edit" aspectratio="t"/>
                    <v:shape id="Forma lib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b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b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b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b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196E645A" w14:textId="77777777" w:rsidR="00D201AC" w:rsidRDefault="00D201AC" w:rsidP="007854BF">
          <w:pPr>
            <w:spacing w:after="160" w:line="259" w:lineRule="auto"/>
            <w:jc w:val="left"/>
          </w:pPr>
        </w:p>
        <w:p w14:paraId="3B0CA31E" w14:textId="77777777" w:rsidR="00D201AC" w:rsidRDefault="00D201AC" w:rsidP="007854BF">
          <w:pPr>
            <w:spacing w:after="160" w:line="259" w:lineRule="auto"/>
            <w:jc w:val="left"/>
          </w:pPr>
        </w:p>
        <w:p w14:paraId="6EDA883E" w14:textId="77777777" w:rsidR="00D201AC" w:rsidRDefault="00D201AC" w:rsidP="007854BF">
          <w:pPr>
            <w:spacing w:after="160" w:line="259" w:lineRule="auto"/>
            <w:jc w:val="left"/>
          </w:pPr>
        </w:p>
        <w:p w14:paraId="50A9A444" w14:textId="77777777" w:rsidR="00D201AC" w:rsidRDefault="00D201AC" w:rsidP="007854BF">
          <w:pPr>
            <w:spacing w:after="160" w:line="259" w:lineRule="auto"/>
            <w:jc w:val="left"/>
          </w:pPr>
        </w:p>
        <w:p w14:paraId="170F945B" w14:textId="77777777" w:rsidR="00D201AC" w:rsidRDefault="00D201AC" w:rsidP="007854BF">
          <w:pPr>
            <w:spacing w:after="160" w:line="259" w:lineRule="auto"/>
            <w:jc w:val="left"/>
          </w:pPr>
        </w:p>
        <w:p w14:paraId="4BBB1DC2" w14:textId="77777777" w:rsidR="00D201AC" w:rsidRDefault="00D201AC" w:rsidP="007854BF">
          <w:pPr>
            <w:spacing w:after="160" w:line="259" w:lineRule="auto"/>
            <w:jc w:val="left"/>
          </w:pPr>
        </w:p>
        <w:p w14:paraId="647165E1" w14:textId="77777777" w:rsidR="00D201AC" w:rsidRDefault="00D201AC" w:rsidP="007854BF">
          <w:pPr>
            <w:spacing w:after="160" w:line="259" w:lineRule="auto"/>
            <w:jc w:val="left"/>
          </w:pPr>
        </w:p>
        <w:p w14:paraId="6D5E50BC" w14:textId="77777777" w:rsidR="00D201AC" w:rsidRDefault="00D201AC" w:rsidP="007854BF">
          <w:pPr>
            <w:spacing w:after="160" w:line="259" w:lineRule="auto"/>
            <w:jc w:val="left"/>
          </w:pPr>
        </w:p>
        <w:p w14:paraId="564C40FE" w14:textId="77777777" w:rsidR="00D201AC" w:rsidRDefault="00D201AC" w:rsidP="007854BF">
          <w:pPr>
            <w:spacing w:after="160" w:line="259" w:lineRule="auto"/>
            <w:jc w:val="left"/>
          </w:pPr>
        </w:p>
        <w:p w14:paraId="4666447D" w14:textId="77777777" w:rsidR="00D201AC" w:rsidRDefault="00D201AC" w:rsidP="007854BF">
          <w:pPr>
            <w:spacing w:after="160" w:line="259" w:lineRule="auto"/>
            <w:jc w:val="left"/>
          </w:pPr>
        </w:p>
        <w:p w14:paraId="5C5E3EAF" w14:textId="77777777" w:rsidR="00D201AC" w:rsidRDefault="00D201AC" w:rsidP="007854BF">
          <w:pPr>
            <w:spacing w:after="160" w:line="259" w:lineRule="auto"/>
            <w:jc w:val="left"/>
          </w:pPr>
        </w:p>
        <w:p w14:paraId="2697A029" w14:textId="77777777" w:rsidR="00D201AC" w:rsidRDefault="00D201AC" w:rsidP="007854BF">
          <w:pPr>
            <w:spacing w:after="160" w:line="259" w:lineRule="auto"/>
            <w:jc w:val="left"/>
          </w:pPr>
        </w:p>
        <w:p w14:paraId="21E7FD8B" w14:textId="77777777" w:rsidR="00D201AC" w:rsidRDefault="00D201AC" w:rsidP="007854BF">
          <w:pPr>
            <w:spacing w:after="160" w:line="259" w:lineRule="auto"/>
            <w:jc w:val="left"/>
          </w:pPr>
        </w:p>
        <w:p w14:paraId="5BF67D42" w14:textId="77777777" w:rsidR="00D201AC" w:rsidRDefault="00D201AC" w:rsidP="007854BF">
          <w:pPr>
            <w:spacing w:after="160" w:line="259" w:lineRule="auto"/>
            <w:jc w:val="left"/>
          </w:pPr>
        </w:p>
        <w:p w14:paraId="1A303CEC" w14:textId="77777777" w:rsidR="00D201AC" w:rsidRDefault="00D201AC" w:rsidP="007854BF">
          <w:pPr>
            <w:spacing w:after="160" w:line="259" w:lineRule="auto"/>
            <w:jc w:val="left"/>
          </w:pPr>
        </w:p>
        <w:p w14:paraId="479DEB72" w14:textId="77777777" w:rsidR="00D201AC" w:rsidRDefault="00D201AC" w:rsidP="007854BF">
          <w:pPr>
            <w:spacing w:after="160" w:line="259" w:lineRule="auto"/>
            <w:jc w:val="left"/>
          </w:pPr>
        </w:p>
        <w:p w14:paraId="105E59B8" w14:textId="77777777" w:rsidR="00D201AC" w:rsidRDefault="00D201AC" w:rsidP="007854BF">
          <w:pPr>
            <w:spacing w:after="160" w:line="259" w:lineRule="auto"/>
            <w:jc w:val="left"/>
          </w:pPr>
        </w:p>
        <w:p w14:paraId="0EA4B180" w14:textId="77777777" w:rsidR="00D201AC" w:rsidRDefault="00D201AC" w:rsidP="007854BF">
          <w:pPr>
            <w:spacing w:after="160" w:line="259" w:lineRule="auto"/>
            <w:jc w:val="left"/>
          </w:pPr>
        </w:p>
        <w:p w14:paraId="5F3A442E" w14:textId="77777777" w:rsidR="00D201AC" w:rsidRDefault="00D201AC" w:rsidP="007854BF">
          <w:pPr>
            <w:spacing w:after="160" w:line="259" w:lineRule="auto"/>
            <w:jc w:val="left"/>
          </w:pPr>
        </w:p>
        <w:p w14:paraId="595679E4" w14:textId="77777777" w:rsidR="00D201AC" w:rsidRDefault="00D201AC" w:rsidP="007854BF">
          <w:pPr>
            <w:spacing w:after="160" w:line="259" w:lineRule="auto"/>
            <w:jc w:val="left"/>
          </w:pPr>
        </w:p>
        <w:p w14:paraId="658F1038" w14:textId="77777777" w:rsidR="00D201AC" w:rsidRDefault="00B3259D" w:rsidP="007854BF">
          <w:pPr>
            <w:spacing w:after="160" w:line="259" w:lineRule="auto"/>
            <w:jc w:val="left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ACB8720" wp14:editId="3D0B8BF9">
                    <wp:simplePos x="0" y="0"/>
                    <wp:positionH relativeFrom="margin">
                      <wp:posOffset>-90805</wp:posOffset>
                    </wp:positionH>
                    <wp:positionV relativeFrom="margin">
                      <wp:posOffset>6144260</wp:posOffset>
                    </wp:positionV>
                    <wp:extent cx="5943600" cy="374904"/>
                    <wp:effectExtent l="0" t="0" r="0" b="8890"/>
                    <wp:wrapNone/>
                    <wp:docPr id="69" name="Cuadro de texto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977EAED" w14:textId="04EF9971" w:rsidR="00520C60" w:rsidRDefault="006854C2">
                                <w:pPr>
                                  <w:pStyle w:val="Sinespaciado"/>
                                  <w:jc w:val="right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proofErr w:type="spellStart"/>
                                <w:r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  <w:t>Unisabaneta</w:t>
                                </w:r>
                                <w:proofErr w:type="spellEnd"/>
                              </w:p>
                              <w:sdt>
                                <w:sdtPr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787C48C8" w14:textId="4814EFF2" w:rsidR="00520C60" w:rsidRDefault="006854C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 xml:space="preserve">Base </w:t>
                                    </w:r>
                                    <w:proofErr w:type="gramStart"/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datos  administrativa</w:t>
                                    </w:r>
                                    <w:proofErr w:type="gramEnd"/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  <w:id w:val="519907354"/>
                                </w:sdtPr>
                                <w:sdtContent>
                                  <w:sdt>
                                    <w:sdtP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alias w:val="Docente"/>
                                      <w:tag w:val="Docente"/>
                                      <w:id w:val="632446252"/>
                                      <w:text/>
                                    </w:sdtPr>
                                    <w:sdtContent>
                                      <w:p w14:paraId="530113D2" w14:textId="334D16B8" w:rsidR="00F675E7" w:rsidRDefault="006854C2">
                                        <w:pPr>
                                          <w:pStyle w:val="Sinespaciado"/>
                                          <w:jc w:val="right"/>
                                          <w:rPr>
                                            <w:color w:val="4472C4" w:themeColor="accent1"/>
                                            <w:sz w:val="36"/>
                                            <w:szCs w:val="36"/>
                                          </w:rPr>
                                        </w:pPr>
                                        <w:r>
                                          <w:rPr>
                                            <w:color w:val="4472C4" w:themeColor="accent1"/>
                                            <w:sz w:val="36"/>
                                            <w:szCs w:val="36"/>
                                          </w:rPr>
                                          <w:t xml:space="preserve">Manolo </w:t>
                                        </w:r>
                                        <w:proofErr w:type="spellStart"/>
                                        <w:r>
                                          <w:rPr>
                                            <w:color w:val="4472C4" w:themeColor="accent1"/>
                                            <w:sz w:val="36"/>
                                            <w:szCs w:val="36"/>
                                          </w:rPr>
                                          <w:t>Pajaro</w:t>
                                        </w:r>
                                        <w:proofErr w:type="spellEnd"/>
                                      </w:p>
                                    </w:sdtContent>
                                  </w:sdt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hAnsiTheme="majorHAnsi"/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id w:val="945967230"/>
                                  <w:date w:fullDate="2025-11-22T00:00:00Z">
                                    <w:dateFormat w:val="d-MMM-yyyy"/>
                                    <w:lid w:val="es-CO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B62402B" w14:textId="12637B9B" w:rsidR="00F675E7" w:rsidRPr="00F675E7" w:rsidRDefault="006854C2">
                                    <w:pPr>
                                      <w:pStyle w:val="Sinespaciado"/>
                                      <w:jc w:val="right"/>
                                      <w:rPr>
                                        <w:rFonts w:asciiTheme="majorHAnsi" w:hAnsiTheme="majorHAnsi"/>
                                        <w:i/>
                                        <w:iC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/>
                                        <w:i/>
                                        <w:iC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22-nov.-2025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ACB8720" id="Cuadro de texto 69" o:spid="_x0000_s1027" type="#_x0000_t202" style="position:absolute;margin-left:-7.15pt;margin-top:483.8pt;width:468pt;height:29.5pt;z-index:251659264;visibility:visible;mso-wrap-style:square;mso-width-percent:765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" filled="f" stroked="f" strokeweight=".5pt">
                    <v:textbox style="mso-fit-shape-to-text:t" inset="0,0,0,0">
                      <w:txbxContent>
                        <w:p w14:paraId="2977EAED" w14:textId="04EF9971" w:rsidR="00520C60" w:rsidRDefault="006854C2">
                          <w:pPr>
                            <w:pStyle w:val="Sinespaciado"/>
                            <w:jc w:val="right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proofErr w:type="spellStart"/>
                          <w:r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  <w:t>Unisabaneta</w:t>
                          </w:r>
                          <w:proofErr w:type="spellEnd"/>
                        </w:p>
                        <w:sdt>
                          <w:sdtPr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787C48C8" w14:textId="4814EFF2" w:rsidR="00520C60" w:rsidRDefault="006854C2">
                              <w:pPr>
                                <w:pStyle w:val="Sinespaciado"/>
                                <w:jc w:val="right"/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 xml:space="preserve">Base </w:t>
                              </w:r>
                              <w:proofErr w:type="gramStart"/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datos  administrativa</w:t>
                              </w:r>
                              <w:proofErr w:type="gramEnd"/>
                            </w:p>
                          </w:sdtContent>
                        </w:sdt>
                        <w:sdt>
                          <w:sdtPr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  <w:id w:val="519907354"/>
                          </w:sdtPr>
                          <w:sdtContent>
                            <w:sdt>
                              <w:sdtP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alias w:val="Docente"/>
                                <w:tag w:val="Docente"/>
                                <w:id w:val="632446252"/>
                                <w:text/>
                              </w:sdtPr>
                              <w:sdtContent>
                                <w:p w14:paraId="530113D2" w14:textId="334D16B8" w:rsidR="00F675E7" w:rsidRDefault="006854C2">
                                  <w:pPr>
                                    <w:pStyle w:val="Sinespaciado"/>
                                    <w:jc w:val="right"/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t xml:space="preserve">Manolo </w:t>
                                  </w:r>
                                  <w:proofErr w:type="spellStart"/>
                                  <w: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t>Pajaro</w:t>
                                  </w:r>
                                  <w:proofErr w:type="spellEnd"/>
                                </w:p>
                              </w:sdtContent>
                            </w:sdt>
                          </w:sdtContent>
                        </w:sdt>
                        <w:sdt>
                          <w:sdtPr>
                            <w:rPr>
                              <w:rFonts w:asciiTheme="majorHAnsi" w:hAnsiTheme="majorHAnsi"/>
                              <w:i/>
                              <w:iCs/>
                              <w:color w:val="4472C4" w:themeColor="accent1"/>
                              <w:sz w:val="28"/>
                              <w:szCs w:val="28"/>
                            </w:rPr>
                            <w:id w:val="945967230"/>
                            <w:date w:fullDate="2025-11-22T00:00:00Z">
                              <w:dateFormat w:val="d-MMM-yyyy"/>
                              <w:lid w:val="es-CO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B62402B" w14:textId="12637B9B" w:rsidR="00F675E7" w:rsidRPr="00F675E7" w:rsidRDefault="006854C2">
                              <w:pPr>
                                <w:pStyle w:val="Sinespaciado"/>
                                <w:jc w:val="right"/>
                                <w:rPr>
                                  <w:rFonts w:asciiTheme="majorHAnsi" w:hAnsiTheme="majorHAnsi"/>
                                  <w:i/>
                                  <w:iC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i/>
                                  <w:iCs/>
                                  <w:color w:val="4472C4" w:themeColor="accent1"/>
                                  <w:sz w:val="28"/>
                                  <w:szCs w:val="28"/>
                                </w:rPr>
                                <w:t>22-nov.-2025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</w:p>
        <w:p w14:paraId="3C6E1FDE" w14:textId="77777777" w:rsidR="00D201AC" w:rsidRDefault="00D201AC" w:rsidP="007854BF">
          <w:pPr>
            <w:spacing w:after="160" w:line="259" w:lineRule="auto"/>
            <w:jc w:val="left"/>
          </w:pPr>
        </w:p>
        <w:p w14:paraId="67C95439" w14:textId="77777777" w:rsidR="00D201AC" w:rsidRDefault="00D201AC" w:rsidP="007854BF">
          <w:pPr>
            <w:spacing w:after="160" w:line="259" w:lineRule="auto"/>
            <w:jc w:val="left"/>
          </w:pPr>
        </w:p>
        <w:p w14:paraId="31B100F9" w14:textId="77777777" w:rsidR="00D201AC" w:rsidRDefault="00D201AC" w:rsidP="007854BF">
          <w:pPr>
            <w:spacing w:after="160" w:line="259" w:lineRule="auto"/>
            <w:jc w:val="left"/>
          </w:pPr>
        </w:p>
        <w:p w14:paraId="6E7F2A5E" w14:textId="77777777" w:rsidR="00D201AC" w:rsidRDefault="00D201AC" w:rsidP="007854BF">
          <w:pPr>
            <w:spacing w:after="160" w:line="259" w:lineRule="auto"/>
            <w:jc w:val="left"/>
          </w:pPr>
        </w:p>
        <w:p w14:paraId="2146B84E" w14:textId="77777777" w:rsidR="00B3259D" w:rsidRDefault="00B3259D" w:rsidP="007854BF">
          <w:pPr>
            <w:spacing w:after="160" w:line="259" w:lineRule="auto"/>
            <w:jc w:val="left"/>
          </w:pPr>
        </w:p>
        <w:p w14:paraId="1F895727" w14:textId="77777777" w:rsidR="00AE53AB" w:rsidRDefault="00AE53AB" w:rsidP="007854BF">
          <w:pPr>
            <w:spacing w:after="160" w:line="259" w:lineRule="auto"/>
            <w:jc w:val="left"/>
            <w:sectPr w:rsidR="00AE53AB" w:rsidSect="00C1524C">
              <w:footerReference w:type="first" r:id="rId9"/>
              <w:pgSz w:w="12240" w:h="15840"/>
              <w:pgMar w:top="1417" w:right="1701" w:bottom="1417" w:left="1701" w:header="708" w:footer="708" w:gutter="0"/>
              <w:pgNumType w:start="1"/>
              <w:cols w:space="708"/>
              <w:titlePg/>
              <w:docGrid w:linePitch="360"/>
            </w:sectPr>
          </w:pPr>
        </w:p>
        <w:p w14:paraId="72E14882" w14:textId="77777777" w:rsidR="00D201AC" w:rsidRDefault="00D201AC" w:rsidP="007854BF">
          <w:pPr>
            <w:spacing w:after="160" w:line="259" w:lineRule="auto"/>
            <w:jc w:val="left"/>
          </w:pPr>
        </w:p>
        <w:p w14:paraId="47A79F28" w14:textId="77777777" w:rsidR="00542390" w:rsidRDefault="00000000" w:rsidP="007854BF">
          <w:pPr>
            <w:spacing w:after="160" w:line="259" w:lineRule="auto"/>
            <w:jc w:val="left"/>
          </w:pPr>
        </w:p>
      </w:sdtContent>
    </w:sdt>
    <w:p w14:paraId="0491AC28" w14:textId="77777777" w:rsidR="00B3259D" w:rsidRDefault="00B3259D" w:rsidP="00542390">
      <w:pPr>
        <w:pStyle w:val="Ttulo"/>
        <w:sectPr w:rsidR="00B3259D" w:rsidSect="00B3259D">
          <w:headerReference w:type="first" r:id="rId10"/>
          <w:footerReference w:type="first" r:id="rId11"/>
          <w:pgSz w:w="12240" w:h="15840"/>
          <w:pgMar w:top="1417" w:right="1701" w:bottom="1417" w:left="1701" w:header="708" w:footer="708" w:gutter="0"/>
          <w:pgNumType w:fmt="upperRoman" w:start="2"/>
          <w:cols w:space="708"/>
          <w:titlePg/>
          <w:docGrid w:linePitch="360"/>
        </w:sectPr>
      </w:pPr>
    </w:p>
    <w:p w14:paraId="1DD2CD86" w14:textId="77777777" w:rsidR="00E22E49" w:rsidRPr="00E22E49" w:rsidRDefault="00E22E49" w:rsidP="00E22E49">
      <w:pPr>
        <w:rPr>
          <w:b/>
          <w:bCs/>
        </w:rPr>
      </w:pPr>
      <w:r w:rsidRPr="00E22E49">
        <w:rPr>
          <w:b/>
          <w:bCs/>
        </w:rPr>
        <w:t>Proyecto Final: Arquitectura Políglota para Red Social ("</w:t>
      </w:r>
      <w:proofErr w:type="spellStart"/>
      <w:r w:rsidRPr="00E22E49">
        <w:rPr>
          <w:b/>
          <w:bCs/>
        </w:rPr>
        <w:t>AmigosDB</w:t>
      </w:r>
      <w:proofErr w:type="spellEnd"/>
      <w:r w:rsidRPr="00E22E49">
        <w:rPr>
          <w:b/>
          <w:bCs/>
        </w:rPr>
        <w:t>")</w:t>
      </w:r>
    </w:p>
    <w:p w14:paraId="3B233D1C" w14:textId="77777777" w:rsidR="00E22E49" w:rsidRPr="00E22E49" w:rsidRDefault="00E22E49" w:rsidP="00E22E49">
      <w:pPr>
        <w:rPr>
          <w:b/>
          <w:bCs/>
        </w:rPr>
      </w:pPr>
      <w:r w:rsidRPr="00E22E49">
        <w:rPr>
          <w:b/>
          <w:bCs/>
        </w:rPr>
        <w:t>1. Escenario y Arquitectura</w:t>
      </w:r>
    </w:p>
    <w:p w14:paraId="68C03492" w14:textId="77777777" w:rsidR="00E22E49" w:rsidRDefault="00E22E49" w:rsidP="00E22E49">
      <w:pPr>
        <w:rPr>
          <w:b/>
          <w:bCs/>
        </w:rPr>
      </w:pPr>
      <w:r w:rsidRPr="00E22E49">
        <w:rPr>
          <w:b/>
          <w:bCs/>
        </w:rPr>
        <w:t>El Escenario:</w:t>
      </w:r>
    </w:p>
    <w:p w14:paraId="51EC3430" w14:textId="30ADAE3D" w:rsidR="00E22E49" w:rsidRPr="00E22E49" w:rsidRDefault="00E22E49" w:rsidP="00E22E49">
      <w:proofErr w:type="gramStart"/>
      <w:r w:rsidRPr="00E22E49">
        <w:t>Una startup</w:t>
      </w:r>
      <w:proofErr w:type="gramEnd"/>
      <w:r w:rsidRPr="00E22E49">
        <w:t xml:space="preserve"> está lanzando una red social. Inicialmente, guardaron todo en archivos planos y hojas de cálculo, y han intentado migrar a PostgreSQL creando las tablas de forma desordenada. Actualmente, el sistema es lento para recomendar amigos y visualizar conexiones.</w:t>
      </w:r>
    </w:p>
    <w:p w14:paraId="79B4341E" w14:textId="77777777" w:rsidR="00E22E49" w:rsidRDefault="00E22E49" w:rsidP="00E22E49">
      <w:pPr>
        <w:rPr>
          <w:b/>
          <w:bCs/>
        </w:rPr>
      </w:pPr>
      <w:r w:rsidRPr="00E22E49">
        <w:rPr>
          <w:b/>
          <w:bCs/>
        </w:rPr>
        <w:t>La Solución (Arquitectura Políglota):</w:t>
      </w:r>
    </w:p>
    <w:p w14:paraId="6D9AE72F" w14:textId="120234E7" w:rsidR="00E22E49" w:rsidRPr="00E22E49" w:rsidRDefault="00E22E49" w:rsidP="00E22E49">
      <w:r w:rsidRPr="00E22E49">
        <w:br/>
        <w:t>Se requiere una arquitectura híbrida donde:</w:t>
      </w:r>
    </w:p>
    <w:p w14:paraId="6AA3D66E" w14:textId="77777777" w:rsidR="00E22E49" w:rsidRPr="00E22E49" w:rsidRDefault="00E22E49" w:rsidP="00E22E49">
      <w:pPr>
        <w:numPr>
          <w:ilvl w:val="0"/>
          <w:numId w:val="1"/>
        </w:numPr>
      </w:pPr>
      <w:r w:rsidRPr="00E22E49">
        <w:rPr>
          <w:b/>
          <w:bCs/>
        </w:rPr>
        <w:t>PostgreSQL (La Verdad):</w:t>
      </w:r>
      <w:r w:rsidRPr="00E22E49">
        <w:t> Almacena la información estructurada, perfiles de usuarios, el contenido de los posts y el historial transaccional (CRUD duro).</w:t>
      </w:r>
    </w:p>
    <w:p w14:paraId="2A662A94" w14:textId="77777777" w:rsidR="00E22E49" w:rsidRPr="00E22E49" w:rsidRDefault="00E22E49" w:rsidP="00E22E49">
      <w:pPr>
        <w:numPr>
          <w:ilvl w:val="0"/>
          <w:numId w:val="1"/>
        </w:numPr>
      </w:pPr>
      <w:r w:rsidRPr="00E22E49">
        <w:rPr>
          <w:b/>
          <w:bCs/>
        </w:rPr>
        <w:t>Python (El Puente):</w:t>
      </w:r>
      <w:r w:rsidRPr="00E22E49">
        <w:t> Sirve como middleware para realizar la extracción, transformación y carga (ETL) de datos.</w:t>
      </w:r>
    </w:p>
    <w:p w14:paraId="2C7C49D5" w14:textId="77777777" w:rsidR="00E22E49" w:rsidRPr="00E22E49" w:rsidRDefault="00E22E49" w:rsidP="00E22E49">
      <w:pPr>
        <w:numPr>
          <w:ilvl w:val="0"/>
          <w:numId w:val="1"/>
        </w:numPr>
      </w:pPr>
      <w:r w:rsidRPr="00E22E49">
        <w:rPr>
          <w:b/>
          <w:bCs/>
        </w:rPr>
        <w:t>Neo4j (El Grafo):</w:t>
      </w:r>
      <w:r w:rsidRPr="00E22E49">
        <w:t> Se utiliza para modelar las relaciones complejas (¿Quién es amigo de quién? ¿Qué amigos tienen en común?).</w:t>
      </w:r>
    </w:p>
    <w:p w14:paraId="37293098" w14:textId="77777777" w:rsidR="00E22E49" w:rsidRPr="00E22E49" w:rsidRDefault="00E22E49" w:rsidP="00E22E49">
      <w:r w:rsidRPr="00E22E49">
        <w:pict w14:anchorId="0E9DFBB1">
          <v:rect id="_x0000_i1025" style="width:627.6pt;height:1.5pt" o:hrpct="0" o:hralign="center" o:hrstd="t" o:hr="t" fillcolor="#a0a0a0" stroked="f"/>
        </w:pict>
      </w:r>
    </w:p>
    <w:p w14:paraId="423A043F" w14:textId="77777777" w:rsidR="00E22E49" w:rsidRPr="00E22E49" w:rsidRDefault="00E22E49" w:rsidP="00E22E49">
      <w:pPr>
        <w:rPr>
          <w:b/>
          <w:bCs/>
        </w:rPr>
      </w:pPr>
      <w:r w:rsidRPr="00E22E49">
        <w:rPr>
          <w:b/>
          <w:bCs/>
        </w:rPr>
        <w:t>2. Script Inicial de PostgreSQL (Entregable para el alumno)</w:t>
      </w:r>
    </w:p>
    <w:p w14:paraId="46C1B43C" w14:textId="77777777" w:rsidR="00E22E49" w:rsidRPr="00E22E49" w:rsidRDefault="00E22E49" w:rsidP="00E22E49">
      <w:r w:rsidRPr="00E22E49">
        <w:rPr>
          <w:i/>
          <w:iCs/>
        </w:rPr>
        <w:t>Nota para el profesor: Entregue este script a los alumnos. Adviértales que las tablas están "sucias": no tienen llaves foráneas (FK) declaradas explícitamente, aunque los campos existen.</w:t>
      </w:r>
    </w:p>
    <w:p w14:paraId="102C495A" w14:textId="77777777" w:rsidR="00E22E49" w:rsidRPr="00E22E49" w:rsidRDefault="00E22E49" w:rsidP="00E22E49">
      <w:proofErr w:type="spellStart"/>
      <w:r w:rsidRPr="00E22E49">
        <w:t>codeSQL</w:t>
      </w:r>
      <w:proofErr w:type="spellEnd"/>
    </w:p>
    <w:p w14:paraId="0E06B639" w14:textId="77777777" w:rsidR="00E22E49" w:rsidRPr="00E22E49" w:rsidRDefault="00E22E49" w:rsidP="00E22E49">
      <w:pPr>
        <w:pStyle w:val="Codigo"/>
      </w:pPr>
      <w:r w:rsidRPr="00E22E49">
        <w:t>-- =============================================</w:t>
      </w:r>
    </w:p>
    <w:p w14:paraId="328968D9" w14:textId="77777777" w:rsidR="00E22E49" w:rsidRPr="00E22E49" w:rsidRDefault="00E22E49" w:rsidP="00E22E49">
      <w:pPr>
        <w:pStyle w:val="Codigo"/>
      </w:pPr>
      <w:r w:rsidRPr="00E22E49">
        <w:t>-- SCRIPT INICIAL: RED SOCIAL (SIN RELACIONES)</w:t>
      </w:r>
    </w:p>
    <w:p w14:paraId="5C8812E3" w14:textId="77777777" w:rsidR="00E22E49" w:rsidRPr="00E22E49" w:rsidRDefault="00E22E49" w:rsidP="00E22E49">
      <w:pPr>
        <w:pStyle w:val="Codigo"/>
      </w:pPr>
      <w:r w:rsidRPr="00E22E49">
        <w:t>-- =============================================</w:t>
      </w:r>
    </w:p>
    <w:p w14:paraId="6B49884C" w14:textId="77777777" w:rsidR="00E22E49" w:rsidRPr="00E22E49" w:rsidRDefault="00E22E49" w:rsidP="00E22E49">
      <w:pPr>
        <w:pStyle w:val="Codigo"/>
      </w:pPr>
      <w:r w:rsidRPr="00E22E49">
        <w:t xml:space="preserve">DROP DATABASE IF EXISTS </w:t>
      </w:r>
      <w:proofErr w:type="spellStart"/>
      <w:r w:rsidRPr="00E22E49">
        <w:t>red_social_db</w:t>
      </w:r>
      <w:proofErr w:type="spellEnd"/>
      <w:r w:rsidRPr="00E22E49">
        <w:t>;</w:t>
      </w:r>
    </w:p>
    <w:p w14:paraId="7EFEB2C8" w14:textId="77777777" w:rsidR="00E22E49" w:rsidRPr="00E22E49" w:rsidRDefault="00E22E49" w:rsidP="00E22E49">
      <w:pPr>
        <w:pStyle w:val="Codigo"/>
      </w:pPr>
      <w:r w:rsidRPr="00E22E49">
        <w:t xml:space="preserve">CREATE DATABASE </w:t>
      </w:r>
      <w:proofErr w:type="spellStart"/>
      <w:r w:rsidRPr="00E22E49">
        <w:t>red_social_db</w:t>
      </w:r>
      <w:proofErr w:type="spellEnd"/>
      <w:r w:rsidRPr="00E22E49">
        <w:t>;</w:t>
      </w:r>
    </w:p>
    <w:p w14:paraId="0C1DA782" w14:textId="77777777" w:rsidR="00E22E49" w:rsidRPr="00E22E49" w:rsidRDefault="00E22E49" w:rsidP="00E22E49">
      <w:pPr>
        <w:pStyle w:val="Codigo"/>
      </w:pPr>
      <w:r w:rsidRPr="00E22E49">
        <w:t xml:space="preserve">\c </w:t>
      </w:r>
      <w:proofErr w:type="spellStart"/>
      <w:r w:rsidRPr="00E22E49">
        <w:t>red_social_db</w:t>
      </w:r>
      <w:proofErr w:type="spellEnd"/>
      <w:r w:rsidRPr="00E22E49">
        <w:t>;</w:t>
      </w:r>
    </w:p>
    <w:p w14:paraId="68AFDBA6" w14:textId="77777777" w:rsidR="00E22E49" w:rsidRPr="00E22E49" w:rsidRDefault="00E22E49" w:rsidP="00E22E49">
      <w:pPr>
        <w:pStyle w:val="Codigo"/>
      </w:pPr>
    </w:p>
    <w:p w14:paraId="3D8A5CB3" w14:textId="77777777" w:rsidR="00E22E49" w:rsidRPr="00E22E49" w:rsidRDefault="00E22E49" w:rsidP="00E22E49">
      <w:pPr>
        <w:pStyle w:val="Codigo"/>
      </w:pPr>
      <w:r w:rsidRPr="00E22E49">
        <w:t>-- 1. Tabla de Usuarios</w:t>
      </w:r>
    </w:p>
    <w:p w14:paraId="0013205D" w14:textId="77777777" w:rsidR="00E22E49" w:rsidRPr="00E22E49" w:rsidRDefault="00E22E49" w:rsidP="00E22E49">
      <w:pPr>
        <w:pStyle w:val="Codigo"/>
      </w:pPr>
      <w:r w:rsidRPr="00E22E49">
        <w:t>CREATE TABLE usuarios (</w:t>
      </w:r>
    </w:p>
    <w:p w14:paraId="78CD4162" w14:textId="77777777" w:rsidR="00E22E49" w:rsidRPr="00E22E49" w:rsidRDefault="00E22E49" w:rsidP="00E22E49">
      <w:pPr>
        <w:pStyle w:val="Codigo"/>
      </w:pPr>
      <w:r w:rsidRPr="00E22E49">
        <w:t xml:space="preserve">    </w:t>
      </w:r>
      <w:proofErr w:type="spellStart"/>
      <w:r w:rsidRPr="00E22E49">
        <w:t>id_usuario</w:t>
      </w:r>
      <w:proofErr w:type="spellEnd"/>
      <w:r w:rsidRPr="00E22E49">
        <w:t xml:space="preserve"> SERIAL PRIMARY KEY,</w:t>
      </w:r>
    </w:p>
    <w:p w14:paraId="7552563E" w14:textId="77777777" w:rsidR="00E22E49" w:rsidRPr="00E22E49" w:rsidRDefault="00E22E49" w:rsidP="00E22E49">
      <w:pPr>
        <w:pStyle w:val="Codigo"/>
      </w:pPr>
      <w:r w:rsidRPr="00E22E49">
        <w:t xml:space="preserve">    nombre </w:t>
      </w:r>
      <w:proofErr w:type="gramStart"/>
      <w:r w:rsidRPr="00E22E49">
        <w:t>VARCHAR(</w:t>
      </w:r>
      <w:proofErr w:type="gramEnd"/>
      <w:r w:rsidRPr="00E22E49">
        <w:t>100) NOT NULL,</w:t>
      </w:r>
    </w:p>
    <w:p w14:paraId="72C389EC" w14:textId="77777777" w:rsidR="00E22E49" w:rsidRPr="00E22E49" w:rsidRDefault="00E22E49" w:rsidP="00E22E49">
      <w:pPr>
        <w:pStyle w:val="Codigo"/>
      </w:pPr>
      <w:r w:rsidRPr="00E22E49">
        <w:t xml:space="preserve">    email </w:t>
      </w:r>
      <w:proofErr w:type="gramStart"/>
      <w:r w:rsidRPr="00E22E49">
        <w:t>VARCHAR(</w:t>
      </w:r>
      <w:proofErr w:type="gramEnd"/>
      <w:r w:rsidRPr="00E22E49">
        <w:t>100) UNIQUE NOT NULL,</w:t>
      </w:r>
    </w:p>
    <w:p w14:paraId="528F173F" w14:textId="77777777" w:rsidR="00E22E49" w:rsidRPr="00E22E49" w:rsidRDefault="00E22E49" w:rsidP="00E22E49">
      <w:pPr>
        <w:pStyle w:val="Codigo"/>
      </w:pPr>
      <w:r w:rsidRPr="00E22E49">
        <w:t xml:space="preserve">    </w:t>
      </w:r>
      <w:proofErr w:type="spellStart"/>
      <w:r w:rsidRPr="00E22E49">
        <w:t>fecha_registro</w:t>
      </w:r>
      <w:proofErr w:type="spellEnd"/>
      <w:r w:rsidRPr="00E22E49">
        <w:t xml:space="preserve"> DATE DEFAULT CURRENT_DATE,</w:t>
      </w:r>
    </w:p>
    <w:p w14:paraId="567BB71C" w14:textId="77777777" w:rsidR="00E22E49" w:rsidRPr="00E22E49" w:rsidRDefault="00E22E49" w:rsidP="00E22E49">
      <w:pPr>
        <w:pStyle w:val="Codigo"/>
      </w:pPr>
      <w:r w:rsidRPr="00E22E49">
        <w:t xml:space="preserve">    </w:t>
      </w:r>
      <w:proofErr w:type="spellStart"/>
      <w:r w:rsidRPr="00E22E49">
        <w:t>pais</w:t>
      </w:r>
      <w:proofErr w:type="spellEnd"/>
      <w:r w:rsidRPr="00E22E49">
        <w:t xml:space="preserve"> </w:t>
      </w:r>
      <w:proofErr w:type="gramStart"/>
      <w:r w:rsidRPr="00E22E49">
        <w:t>VARCHAR(</w:t>
      </w:r>
      <w:proofErr w:type="gramEnd"/>
      <w:r w:rsidRPr="00E22E49">
        <w:t>50)</w:t>
      </w:r>
    </w:p>
    <w:p w14:paraId="632C843D" w14:textId="77777777" w:rsidR="00E22E49" w:rsidRPr="00E22E49" w:rsidRDefault="00E22E49" w:rsidP="00E22E49">
      <w:pPr>
        <w:pStyle w:val="Codigo"/>
      </w:pPr>
      <w:r w:rsidRPr="00E22E49">
        <w:t>);</w:t>
      </w:r>
    </w:p>
    <w:p w14:paraId="3DD9F48C" w14:textId="77777777" w:rsidR="00E22E49" w:rsidRPr="00E22E49" w:rsidRDefault="00E22E49" w:rsidP="00E22E49">
      <w:pPr>
        <w:pStyle w:val="Codigo"/>
      </w:pPr>
    </w:p>
    <w:p w14:paraId="6D877746" w14:textId="77777777" w:rsidR="00E22E49" w:rsidRPr="00E22E49" w:rsidRDefault="00E22E49" w:rsidP="00E22E49">
      <w:pPr>
        <w:pStyle w:val="Codigo"/>
      </w:pPr>
      <w:r w:rsidRPr="00E22E49">
        <w:t>-- 2. Tabla de Publicaciones (Posts)</w:t>
      </w:r>
    </w:p>
    <w:p w14:paraId="00F79F29" w14:textId="77777777" w:rsidR="00E22E49" w:rsidRPr="00E22E49" w:rsidRDefault="00E22E49" w:rsidP="00E22E49">
      <w:pPr>
        <w:pStyle w:val="Codigo"/>
      </w:pPr>
      <w:r w:rsidRPr="00E22E49">
        <w:t>CREATE TABLE publicaciones (</w:t>
      </w:r>
    </w:p>
    <w:p w14:paraId="36A19C92" w14:textId="77777777" w:rsidR="00E22E49" w:rsidRPr="00E22E49" w:rsidRDefault="00E22E49" w:rsidP="00E22E49">
      <w:pPr>
        <w:pStyle w:val="Codigo"/>
      </w:pPr>
      <w:r w:rsidRPr="00E22E49">
        <w:t xml:space="preserve">    </w:t>
      </w:r>
      <w:proofErr w:type="spellStart"/>
      <w:r w:rsidRPr="00E22E49">
        <w:t>id_publicacion</w:t>
      </w:r>
      <w:proofErr w:type="spellEnd"/>
      <w:r w:rsidRPr="00E22E49">
        <w:t xml:space="preserve"> SERIAL PRIMARY KEY,</w:t>
      </w:r>
    </w:p>
    <w:p w14:paraId="71005B1D" w14:textId="77777777" w:rsidR="00E22E49" w:rsidRPr="00E22E49" w:rsidRDefault="00E22E49" w:rsidP="00E22E49">
      <w:pPr>
        <w:pStyle w:val="Codigo"/>
      </w:pPr>
      <w:r w:rsidRPr="00E22E49">
        <w:t xml:space="preserve">    </w:t>
      </w:r>
      <w:proofErr w:type="spellStart"/>
      <w:r w:rsidRPr="00E22E49">
        <w:t>texto_contenido</w:t>
      </w:r>
      <w:proofErr w:type="spellEnd"/>
      <w:r w:rsidRPr="00E22E49">
        <w:t xml:space="preserve"> TEXT,</w:t>
      </w:r>
    </w:p>
    <w:p w14:paraId="35B4572E" w14:textId="77777777" w:rsidR="00E22E49" w:rsidRPr="00E22E49" w:rsidRDefault="00E22E49" w:rsidP="00E22E49">
      <w:pPr>
        <w:pStyle w:val="Codigo"/>
      </w:pPr>
      <w:r w:rsidRPr="00E22E49">
        <w:t xml:space="preserve">    </w:t>
      </w:r>
      <w:proofErr w:type="spellStart"/>
      <w:r w:rsidRPr="00E22E49">
        <w:t>fecha_publicacion</w:t>
      </w:r>
      <w:proofErr w:type="spellEnd"/>
      <w:r w:rsidRPr="00E22E49">
        <w:t xml:space="preserve"> TIMESTAMP DEFAULT CURRENT_TIMESTAMP,</w:t>
      </w:r>
    </w:p>
    <w:p w14:paraId="62814C10" w14:textId="77777777" w:rsidR="00E22E49" w:rsidRPr="00E22E49" w:rsidRDefault="00E22E49" w:rsidP="00E22E49">
      <w:pPr>
        <w:pStyle w:val="Codigo"/>
      </w:pPr>
      <w:r w:rsidRPr="00E22E49">
        <w:t xml:space="preserve">    </w:t>
      </w:r>
      <w:proofErr w:type="spellStart"/>
      <w:r w:rsidRPr="00E22E49">
        <w:t>likes_contador</w:t>
      </w:r>
      <w:proofErr w:type="spellEnd"/>
      <w:r w:rsidRPr="00E22E49">
        <w:t xml:space="preserve"> INT DEFAULT 0,</w:t>
      </w:r>
    </w:p>
    <w:p w14:paraId="154FDF2D" w14:textId="77777777" w:rsidR="00E22E49" w:rsidRPr="00E22E49" w:rsidRDefault="00E22E49" w:rsidP="00E22E49">
      <w:pPr>
        <w:pStyle w:val="Codigo"/>
      </w:pPr>
      <w:r w:rsidRPr="00E22E49">
        <w:t xml:space="preserve">    -- Campo </w:t>
      </w:r>
      <w:proofErr w:type="spellStart"/>
      <w:r w:rsidRPr="00E22E49">
        <w:t>huerfano</w:t>
      </w:r>
      <w:proofErr w:type="spellEnd"/>
      <w:r w:rsidRPr="00E22E49">
        <w:t xml:space="preserve"> de relación</w:t>
      </w:r>
    </w:p>
    <w:p w14:paraId="34318143" w14:textId="77777777" w:rsidR="00E22E49" w:rsidRPr="00E22E49" w:rsidRDefault="00E22E49" w:rsidP="00E22E49">
      <w:pPr>
        <w:pStyle w:val="Codigo"/>
      </w:pPr>
      <w:r w:rsidRPr="00E22E49">
        <w:t xml:space="preserve">    </w:t>
      </w:r>
      <w:proofErr w:type="spellStart"/>
      <w:r w:rsidRPr="00E22E49">
        <w:t>autor_id</w:t>
      </w:r>
      <w:proofErr w:type="spellEnd"/>
      <w:r w:rsidRPr="00E22E49">
        <w:t xml:space="preserve"> INT NOT NULL </w:t>
      </w:r>
    </w:p>
    <w:p w14:paraId="6A38BEDB" w14:textId="77777777" w:rsidR="00E22E49" w:rsidRPr="00E22E49" w:rsidRDefault="00E22E49" w:rsidP="00E22E49">
      <w:pPr>
        <w:pStyle w:val="Codigo"/>
      </w:pPr>
      <w:r w:rsidRPr="00E22E49">
        <w:t>);</w:t>
      </w:r>
    </w:p>
    <w:p w14:paraId="1DFEB765" w14:textId="77777777" w:rsidR="00E22E49" w:rsidRPr="00E22E49" w:rsidRDefault="00E22E49" w:rsidP="00E22E49">
      <w:pPr>
        <w:pStyle w:val="Codigo"/>
      </w:pPr>
    </w:p>
    <w:p w14:paraId="4FCE5D61" w14:textId="77777777" w:rsidR="00E22E49" w:rsidRPr="00E22E49" w:rsidRDefault="00E22E49" w:rsidP="00E22E49">
      <w:pPr>
        <w:pStyle w:val="Codigo"/>
      </w:pPr>
      <w:r w:rsidRPr="00E22E49">
        <w:t>-- 3. Tabla de Comentarios</w:t>
      </w:r>
    </w:p>
    <w:p w14:paraId="3AE13B37" w14:textId="77777777" w:rsidR="00E22E49" w:rsidRPr="00E22E49" w:rsidRDefault="00E22E49" w:rsidP="00E22E49">
      <w:pPr>
        <w:pStyle w:val="Codigo"/>
      </w:pPr>
      <w:r w:rsidRPr="00E22E49">
        <w:t>CREATE TABLE comentarios (</w:t>
      </w:r>
    </w:p>
    <w:p w14:paraId="6DA972D0" w14:textId="77777777" w:rsidR="00E22E49" w:rsidRPr="00E22E49" w:rsidRDefault="00E22E49" w:rsidP="00E22E49">
      <w:pPr>
        <w:pStyle w:val="Codigo"/>
      </w:pPr>
      <w:r w:rsidRPr="00E22E49">
        <w:t xml:space="preserve">    </w:t>
      </w:r>
      <w:proofErr w:type="spellStart"/>
      <w:r w:rsidRPr="00E22E49">
        <w:t>id_comentario</w:t>
      </w:r>
      <w:proofErr w:type="spellEnd"/>
      <w:r w:rsidRPr="00E22E49">
        <w:t xml:space="preserve"> SERIAL PRIMARY KEY,</w:t>
      </w:r>
    </w:p>
    <w:p w14:paraId="18A67A7E" w14:textId="77777777" w:rsidR="00E22E49" w:rsidRPr="00E22E49" w:rsidRDefault="00E22E49" w:rsidP="00E22E49">
      <w:pPr>
        <w:pStyle w:val="Codigo"/>
      </w:pPr>
      <w:r w:rsidRPr="00E22E49">
        <w:t xml:space="preserve">    contenido </w:t>
      </w:r>
      <w:proofErr w:type="gramStart"/>
      <w:r w:rsidRPr="00E22E49">
        <w:t>VARCHAR(</w:t>
      </w:r>
      <w:proofErr w:type="gramEnd"/>
      <w:r w:rsidRPr="00E22E49">
        <w:t>255),</w:t>
      </w:r>
    </w:p>
    <w:p w14:paraId="45B60106" w14:textId="77777777" w:rsidR="00E22E49" w:rsidRPr="00E22E49" w:rsidRDefault="00E22E49" w:rsidP="00E22E49">
      <w:pPr>
        <w:pStyle w:val="Codigo"/>
      </w:pPr>
      <w:r w:rsidRPr="00E22E49">
        <w:t xml:space="preserve">    </w:t>
      </w:r>
      <w:proofErr w:type="spellStart"/>
      <w:r w:rsidRPr="00E22E49">
        <w:t>fecha_comentario</w:t>
      </w:r>
      <w:proofErr w:type="spellEnd"/>
      <w:r w:rsidRPr="00E22E49">
        <w:t xml:space="preserve"> TIMESTAMP DEFAULT CURRENT_TIMESTAMP,</w:t>
      </w:r>
    </w:p>
    <w:p w14:paraId="7252276E" w14:textId="77777777" w:rsidR="00E22E49" w:rsidRPr="00E22E49" w:rsidRDefault="00E22E49" w:rsidP="00E22E49">
      <w:pPr>
        <w:pStyle w:val="Codigo"/>
      </w:pPr>
      <w:r w:rsidRPr="00E22E49">
        <w:t xml:space="preserve">    -- Campos </w:t>
      </w:r>
      <w:proofErr w:type="spellStart"/>
      <w:r w:rsidRPr="00E22E49">
        <w:t>huerfanos</w:t>
      </w:r>
      <w:proofErr w:type="spellEnd"/>
      <w:r w:rsidRPr="00E22E49">
        <w:t xml:space="preserve"> de relación</w:t>
      </w:r>
    </w:p>
    <w:p w14:paraId="54BFA883" w14:textId="77777777" w:rsidR="00E22E49" w:rsidRPr="00E22E49" w:rsidRDefault="00E22E49" w:rsidP="00E22E49">
      <w:pPr>
        <w:pStyle w:val="Codigo"/>
      </w:pPr>
      <w:r w:rsidRPr="00E22E49">
        <w:t xml:space="preserve">    </w:t>
      </w:r>
      <w:proofErr w:type="spellStart"/>
      <w:r w:rsidRPr="00E22E49">
        <w:t>usuario_id</w:t>
      </w:r>
      <w:proofErr w:type="spellEnd"/>
      <w:r w:rsidRPr="00E22E49">
        <w:t xml:space="preserve"> INT NOT NULL,</w:t>
      </w:r>
    </w:p>
    <w:p w14:paraId="57B085AD" w14:textId="77777777" w:rsidR="00E22E49" w:rsidRPr="00E22E49" w:rsidRDefault="00E22E49" w:rsidP="00E22E49">
      <w:pPr>
        <w:pStyle w:val="Codigo"/>
      </w:pPr>
      <w:r w:rsidRPr="00E22E49">
        <w:t xml:space="preserve">    </w:t>
      </w:r>
      <w:proofErr w:type="spellStart"/>
      <w:r w:rsidRPr="00E22E49">
        <w:t>publicacion_id</w:t>
      </w:r>
      <w:proofErr w:type="spellEnd"/>
      <w:r w:rsidRPr="00E22E49">
        <w:t xml:space="preserve"> INT NOT NULL</w:t>
      </w:r>
    </w:p>
    <w:p w14:paraId="2A0520C1" w14:textId="77777777" w:rsidR="00E22E49" w:rsidRPr="00E22E49" w:rsidRDefault="00E22E49" w:rsidP="00E22E49">
      <w:pPr>
        <w:pStyle w:val="Codigo"/>
      </w:pPr>
      <w:r w:rsidRPr="00E22E49">
        <w:t>);</w:t>
      </w:r>
    </w:p>
    <w:p w14:paraId="21C65CF7" w14:textId="77777777" w:rsidR="00E22E49" w:rsidRPr="00E22E49" w:rsidRDefault="00E22E49" w:rsidP="00E22E49">
      <w:pPr>
        <w:pStyle w:val="Codigo"/>
      </w:pPr>
    </w:p>
    <w:p w14:paraId="51E922D5" w14:textId="77777777" w:rsidR="00E22E49" w:rsidRPr="00E22E49" w:rsidRDefault="00E22E49" w:rsidP="00E22E49">
      <w:pPr>
        <w:pStyle w:val="Codigo"/>
      </w:pPr>
      <w:r w:rsidRPr="00E22E49">
        <w:t>-- 4. Tabla de Amistades (Relación Muchos a Muchos)</w:t>
      </w:r>
    </w:p>
    <w:p w14:paraId="77EA1A92" w14:textId="77777777" w:rsidR="00E22E49" w:rsidRPr="00E22E49" w:rsidRDefault="00E22E49" w:rsidP="00E22E49">
      <w:pPr>
        <w:pStyle w:val="Codigo"/>
      </w:pPr>
      <w:r w:rsidRPr="00E22E49">
        <w:t>CREATE TABLE amistades (</w:t>
      </w:r>
    </w:p>
    <w:p w14:paraId="6B0A4108" w14:textId="77777777" w:rsidR="00E22E49" w:rsidRPr="00E22E49" w:rsidRDefault="00E22E49" w:rsidP="00E22E49">
      <w:pPr>
        <w:pStyle w:val="Codigo"/>
      </w:pPr>
      <w:r w:rsidRPr="00E22E49">
        <w:t xml:space="preserve">    </w:t>
      </w:r>
      <w:proofErr w:type="spellStart"/>
      <w:r w:rsidRPr="00E22E49">
        <w:t>id_amistad</w:t>
      </w:r>
      <w:proofErr w:type="spellEnd"/>
      <w:r w:rsidRPr="00E22E49">
        <w:t xml:space="preserve"> SERIAL PRIMARY KEY,</w:t>
      </w:r>
    </w:p>
    <w:p w14:paraId="036DC2A0" w14:textId="77777777" w:rsidR="00E22E49" w:rsidRPr="00E22E49" w:rsidRDefault="00E22E49" w:rsidP="00E22E49">
      <w:pPr>
        <w:pStyle w:val="Codigo"/>
      </w:pPr>
      <w:r w:rsidRPr="00E22E49">
        <w:t xml:space="preserve">    </w:t>
      </w:r>
      <w:proofErr w:type="spellStart"/>
      <w:r w:rsidRPr="00E22E49">
        <w:t>fecha_amistad</w:t>
      </w:r>
      <w:proofErr w:type="spellEnd"/>
      <w:r w:rsidRPr="00E22E49">
        <w:t xml:space="preserve"> DATE DEFAULT CURRENT_DATE,</w:t>
      </w:r>
    </w:p>
    <w:p w14:paraId="24D02B33" w14:textId="77777777" w:rsidR="00E22E49" w:rsidRPr="00E22E49" w:rsidRDefault="00E22E49" w:rsidP="00E22E49">
      <w:pPr>
        <w:pStyle w:val="Codigo"/>
      </w:pPr>
      <w:r w:rsidRPr="00E22E49">
        <w:t xml:space="preserve">    estado </w:t>
      </w:r>
      <w:proofErr w:type="gramStart"/>
      <w:r w:rsidRPr="00E22E49">
        <w:t>VARCHAR(</w:t>
      </w:r>
      <w:proofErr w:type="gramEnd"/>
      <w:r w:rsidRPr="00E22E49">
        <w:t xml:space="preserve">20), -- </w:t>
      </w:r>
      <w:proofErr w:type="spellStart"/>
      <w:r w:rsidRPr="00E22E49">
        <w:t>Ej</w:t>
      </w:r>
      <w:proofErr w:type="spellEnd"/>
      <w:r w:rsidRPr="00E22E49">
        <w:t>: 'ACEPTADA', 'PENDIENTE'</w:t>
      </w:r>
    </w:p>
    <w:p w14:paraId="61160A68" w14:textId="77777777" w:rsidR="00E22E49" w:rsidRPr="00E22E49" w:rsidRDefault="00E22E49" w:rsidP="00E22E49">
      <w:pPr>
        <w:pStyle w:val="Codigo"/>
      </w:pPr>
      <w:r w:rsidRPr="00E22E49">
        <w:t xml:space="preserve">    -- Campos </w:t>
      </w:r>
      <w:proofErr w:type="spellStart"/>
      <w:r w:rsidRPr="00E22E49">
        <w:t>huerfanos</w:t>
      </w:r>
      <w:proofErr w:type="spellEnd"/>
      <w:r w:rsidRPr="00E22E49">
        <w:t xml:space="preserve"> de relación</w:t>
      </w:r>
    </w:p>
    <w:p w14:paraId="259A318B" w14:textId="77777777" w:rsidR="00E22E49" w:rsidRPr="00E22E49" w:rsidRDefault="00E22E49" w:rsidP="00E22E49">
      <w:pPr>
        <w:pStyle w:val="Codigo"/>
      </w:pPr>
      <w:r w:rsidRPr="00E22E49">
        <w:t xml:space="preserve">    </w:t>
      </w:r>
      <w:proofErr w:type="spellStart"/>
      <w:r w:rsidRPr="00E22E49">
        <w:t>usuario_solicitante_id</w:t>
      </w:r>
      <w:proofErr w:type="spellEnd"/>
      <w:r w:rsidRPr="00E22E49">
        <w:t xml:space="preserve"> INT NOT NULL,</w:t>
      </w:r>
    </w:p>
    <w:p w14:paraId="276B5B58" w14:textId="77777777" w:rsidR="00E22E49" w:rsidRPr="00E22E49" w:rsidRDefault="00E22E49" w:rsidP="00E22E49">
      <w:pPr>
        <w:pStyle w:val="Codigo"/>
      </w:pPr>
      <w:r w:rsidRPr="00E22E49">
        <w:t xml:space="preserve">    </w:t>
      </w:r>
      <w:proofErr w:type="spellStart"/>
      <w:r w:rsidRPr="00E22E49">
        <w:t>usuario_receptor_id</w:t>
      </w:r>
      <w:proofErr w:type="spellEnd"/>
      <w:r w:rsidRPr="00E22E49">
        <w:t xml:space="preserve"> INT NOT NULL</w:t>
      </w:r>
    </w:p>
    <w:p w14:paraId="5C9BFB22" w14:textId="77777777" w:rsidR="00E22E49" w:rsidRPr="00E22E49" w:rsidRDefault="00E22E49" w:rsidP="00E22E49">
      <w:pPr>
        <w:pStyle w:val="Codigo"/>
      </w:pPr>
      <w:r w:rsidRPr="00E22E49">
        <w:t>);</w:t>
      </w:r>
    </w:p>
    <w:p w14:paraId="66FE4215" w14:textId="77777777" w:rsidR="00E22E49" w:rsidRPr="00E22E49" w:rsidRDefault="00E22E49" w:rsidP="00E22E49">
      <w:pPr>
        <w:pStyle w:val="Codigo"/>
      </w:pPr>
    </w:p>
    <w:p w14:paraId="433A0DB3" w14:textId="77777777" w:rsidR="00E22E49" w:rsidRPr="00E22E49" w:rsidRDefault="00E22E49" w:rsidP="00E22E49">
      <w:pPr>
        <w:pStyle w:val="Codigo"/>
      </w:pPr>
      <w:r w:rsidRPr="00E22E49">
        <w:t>-- DATOS SEMILLA (Para que tengan algo que migrar)</w:t>
      </w:r>
    </w:p>
    <w:p w14:paraId="252C5F59" w14:textId="77777777" w:rsidR="00E22E49" w:rsidRPr="00E22E49" w:rsidRDefault="00E22E49" w:rsidP="00E22E49">
      <w:pPr>
        <w:pStyle w:val="Codigo"/>
      </w:pPr>
      <w:r w:rsidRPr="00E22E49">
        <w:t xml:space="preserve">INSERT INTO usuarios (nombre, email, </w:t>
      </w:r>
      <w:proofErr w:type="spellStart"/>
      <w:r w:rsidRPr="00E22E49">
        <w:t>pais</w:t>
      </w:r>
      <w:proofErr w:type="spellEnd"/>
      <w:r w:rsidRPr="00E22E49">
        <w:t xml:space="preserve">) VALUES </w:t>
      </w:r>
    </w:p>
    <w:p w14:paraId="3252B293" w14:textId="77777777" w:rsidR="00E22E49" w:rsidRPr="00E22E49" w:rsidRDefault="00E22E49" w:rsidP="00E22E49">
      <w:pPr>
        <w:pStyle w:val="Codigo"/>
      </w:pPr>
      <w:r w:rsidRPr="00E22E49">
        <w:t xml:space="preserve">('Ana </w:t>
      </w:r>
      <w:proofErr w:type="spellStart"/>
      <w:r w:rsidRPr="00E22E49">
        <w:t>Garcia</w:t>
      </w:r>
      <w:proofErr w:type="spellEnd"/>
      <w:r w:rsidRPr="00E22E49">
        <w:t>', 'ana@mail.com', 'Colombia'),</w:t>
      </w:r>
    </w:p>
    <w:p w14:paraId="299971B1" w14:textId="77777777" w:rsidR="00E22E49" w:rsidRPr="00E22E49" w:rsidRDefault="00E22E49" w:rsidP="00E22E49">
      <w:pPr>
        <w:pStyle w:val="Codigo"/>
      </w:pPr>
      <w:r w:rsidRPr="00E22E49">
        <w:t xml:space="preserve">('Carlos </w:t>
      </w:r>
      <w:proofErr w:type="spellStart"/>
      <w:r w:rsidRPr="00E22E49">
        <w:t>Perez</w:t>
      </w:r>
      <w:proofErr w:type="spellEnd"/>
      <w:r w:rsidRPr="00E22E49">
        <w:t>', 'carlos@mail.com', '</w:t>
      </w:r>
      <w:proofErr w:type="spellStart"/>
      <w:r w:rsidRPr="00E22E49">
        <w:t>Mexico</w:t>
      </w:r>
      <w:proofErr w:type="spellEnd"/>
      <w:r w:rsidRPr="00E22E49">
        <w:t>'),</w:t>
      </w:r>
    </w:p>
    <w:p w14:paraId="7EAB674B" w14:textId="77777777" w:rsidR="00E22E49" w:rsidRPr="00E22E49" w:rsidRDefault="00E22E49" w:rsidP="00E22E49">
      <w:pPr>
        <w:pStyle w:val="Codigo"/>
      </w:pPr>
      <w:r w:rsidRPr="00E22E49">
        <w:t xml:space="preserve">('Beatriz </w:t>
      </w:r>
      <w:proofErr w:type="spellStart"/>
      <w:r w:rsidRPr="00E22E49">
        <w:t>Lopez</w:t>
      </w:r>
      <w:proofErr w:type="spellEnd"/>
      <w:r w:rsidRPr="00E22E49">
        <w:t>', 'bea@mail.com', 'Argentina'),</w:t>
      </w:r>
    </w:p>
    <w:p w14:paraId="10A699D7" w14:textId="77777777" w:rsidR="00E22E49" w:rsidRPr="00E22E49" w:rsidRDefault="00E22E49" w:rsidP="00E22E49">
      <w:pPr>
        <w:pStyle w:val="Codigo"/>
      </w:pPr>
      <w:r w:rsidRPr="00E22E49">
        <w:t>('David Ruiz', 'david@mail.com', 'Colombia');</w:t>
      </w:r>
    </w:p>
    <w:p w14:paraId="62688EAA" w14:textId="77777777" w:rsidR="00E22E49" w:rsidRPr="00E22E49" w:rsidRDefault="00E22E49" w:rsidP="00E22E49">
      <w:pPr>
        <w:pStyle w:val="Codigo"/>
      </w:pPr>
    </w:p>
    <w:p w14:paraId="60360D7C" w14:textId="77777777" w:rsidR="00E22E49" w:rsidRPr="00E22E49" w:rsidRDefault="00E22E49" w:rsidP="00E22E49">
      <w:pPr>
        <w:pStyle w:val="Codigo"/>
      </w:pPr>
      <w:r w:rsidRPr="00E22E49">
        <w:t>INSERT INTO publicaciones (</w:t>
      </w:r>
      <w:proofErr w:type="spellStart"/>
      <w:r w:rsidRPr="00E22E49">
        <w:t>texto_contenido</w:t>
      </w:r>
      <w:proofErr w:type="spellEnd"/>
      <w:r w:rsidRPr="00E22E49">
        <w:t xml:space="preserve">, </w:t>
      </w:r>
      <w:proofErr w:type="spellStart"/>
      <w:r w:rsidRPr="00E22E49">
        <w:t>autor_id</w:t>
      </w:r>
      <w:proofErr w:type="spellEnd"/>
      <w:r w:rsidRPr="00E22E49">
        <w:t xml:space="preserve">) VALUES </w:t>
      </w:r>
    </w:p>
    <w:p w14:paraId="14B0464F" w14:textId="77777777" w:rsidR="00E22E49" w:rsidRPr="00E22E49" w:rsidRDefault="00E22E49" w:rsidP="00E22E49">
      <w:pPr>
        <w:pStyle w:val="Codigo"/>
      </w:pPr>
      <w:r w:rsidRPr="00E22E49">
        <w:t>('Hola mundo, este es mi primer post', 1),</w:t>
      </w:r>
    </w:p>
    <w:p w14:paraId="49860CA1" w14:textId="77777777" w:rsidR="00E22E49" w:rsidRPr="00E22E49" w:rsidRDefault="00E22E49" w:rsidP="00E22E49">
      <w:pPr>
        <w:pStyle w:val="Codigo"/>
      </w:pPr>
      <w:r w:rsidRPr="00E22E49">
        <w:t>('Me encanta el café de Colombia', 2),</w:t>
      </w:r>
    </w:p>
    <w:p w14:paraId="369F64B7" w14:textId="77777777" w:rsidR="00E22E49" w:rsidRPr="00E22E49" w:rsidRDefault="00E22E49" w:rsidP="00E22E49">
      <w:pPr>
        <w:pStyle w:val="Codigo"/>
      </w:pPr>
      <w:r w:rsidRPr="00E22E49">
        <w:t>('Buscando recomendaciones de libros', 1);</w:t>
      </w:r>
    </w:p>
    <w:p w14:paraId="1BE78D5C" w14:textId="77777777" w:rsidR="00E22E49" w:rsidRPr="00E22E49" w:rsidRDefault="00E22E49" w:rsidP="00E22E49">
      <w:pPr>
        <w:pStyle w:val="Codigo"/>
      </w:pPr>
    </w:p>
    <w:p w14:paraId="1D26C3D6" w14:textId="77777777" w:rsidR="00E22E49" w:rsidRPr="00E22E49" w:rsidRDefault="00E22E49" w:rsidP="00E22E49">
      <w:pPr>
        <w:pStyle w:val="Codigo"/>
      </w:pPr>
      <w:r w:rsidRPr="00E22E49">
        <w:t>INSERT INTO amistades (</w:t>
      </w:r>
      <w:proofErr w:type="spellStart"/>
      <w:r w:rsidRPr="00E22E49">
        <w:t>usuario_solicitante_id</w:t>
      </w:r>
      <w:proofErr w:type="spellEnd"/>
      <w:r w:rsidRPr="00E22E49">
        <w:t xml:space="preserve">, </w:t>
      </w:r>
      <w:proofErr w:type="spellStart"/>
      <w:r w:rsidRPr="00E22E49">
        <w:t>usuario_receptor_id</w:t>
      </w:r>
      <w:proofErr w:type="spellEnd"/>
      <w:r w:rsidRPr="00E22E49">
        <w:t xml:space="preserve">, estado) VALUES </w:t>
      </w:r>
    </w:p>
    <w:p w14:paraId="7333B22B" w14:textId="77777777" w:rsidR="00E22E49" w:rsidRPr="00E22E49" w:rsidRDefault="00E22E49" w:rsidP="00E22E49">
      <w:pPr>
        <w:pStyle w:val="Codigo"/>
      </w:pPr>
      <w:r w:rsidRPr="00E22E49">
        <w:t>(1, 2, 'ACEPTADA'), -- Ana es amiga de Carlos</w:t>
      </w:r>
    </w:p>
    <w:p w14:paraId="21471C20" w14:textId="77777777" w:rsidR="00E22E49" w:rsidRPr="00E22E49" w:rsidRDefault="00E22E49" w:rsidP="00E22E49">
      <w:pPr>
        <w:pStyle w:val="Codigo"/>
      </w:pPr>
      <w:r w:rsidRPr="00E22E49">
        <w:t>(2, 3, 'ACEPTADA'), -- Carlos es amigo de Beatriz</w:t>
      </w:r>
    </w:p>
    <w:p w14:paraId="400EBEE2" w14:textId="77777777" w:rsidR="00E22E49" w:rsidRPr="00E22E49" w:rsidRDefault="00E22E49" w:rsidP="00E22E49">
      <w:pPr>
        <w:pStyle w:val="Codigo"/>
      </w:pPr>
      <w:r w:rsidRPr="00E22E49">
        <w:t>(3, 4, 'ACEPTADA'); -- Beatriz es amiga de David</w:t>
      </w:r>
    </w:p>
    <w:p w14:paraId="10BDB3FA" w14:textId="77777777" w:rsidR="00E22E49" w:rsidRDefault="00E22E49" w:rsidP="00E22E49">
      <w:pPr>
        <w:pStyle w:val="Codigo"/>
      </w:pPr>
      <w:r w:rsidRPr="00E22E49">
        <w:t>-- (Por ende, Ana está a 2 saltos de Beatriz y 3 de David)</w:t>
      </w:r>
    </w:p>
    <w:p w14:paraId="15101863" w14:textId="77777777" w:rsidR="00E22E49" w:rsidRDefault="00E22E49" w:rsidP="00E22E49">
      <w:pPr>
        <w:pStyle w:val="Codigo"/>
      </w:pPr>
    </w:p>
    <w:p w14:paraId="5EFA5045" w14:textId="24CB2EF0" w:rsidR="00E22E49" w:rsidRPr="00E22E49" w:rsidRDefault="00E22E49" w:rsidP="00E22E49">
      <w:pPr>
        <w:pStyle w:val="Codigo"/>
      </w:pPr>
      <w:r>
        <w:t>Deben agregar mínimo 20 registros con amistades el ejemplo de datos semilla lo deben ampliar</w:t>
      </w:r>
    </w:p>
    <w:p w14:paraId="58AE496C" w14:textId="77777777" w:rsidR="00E22E49" w:rsidRPr="00E22E49" w:rsidRDefault="00E22E49" w:rsidP="00E22E49">
      <w:r w:rsidRPr="00E22E49">
        <w:pict w14:anchorId="5DCD79A2">
          <v:rect id="_x0000_i1026" style="width:627.6pt;height:1.5pt" o:hrpct="0" o:hralign="center" o:hrstd="t" o:hr="t" fillcolor="#a0a0a0" stroked="f"/>
        </w:pict>
      </w:r>
    </w:p>
    <w:p w14:paraId="314398A4" w14:textId="77777777" w:rsidR="00E22E49" w:rsidRPr="00E22E49" w:rsidRDefault="00E22E49" w:rsidP="00E22E49">
      <w:pPr>
        <w:rPr>
          <w:b/>
          <w:bCs/>
        </w:rPr>
      </w:pPr>
      <w:r w:rsidRPr="00E22E49">
        <w:rPr>
          <w:b/>
          <w:bCs/>
        </w:rPr>
        <w:t>3. Instrucciones para el Alumno</w:t>
      </w:r>
    </w:p>
    <w:p w14:paraId="09438E58" w14:textId="77777777" w:rsidR="00E22E49" w:rsidRPr="00E22E49" w:rsidRDefault="00E22E49" w:rsidP="00E22E49">
      <w:r w:rsidRPr="00E22E49">
        <w:t>Deben realizar el proyecto en 4 fases:</w:t>
      </w:r>
    </w:p>
    <w:p w14:paraId="7FB8735F" w14:textId="77777777" w:rsidR="00E22E49" w:rsidRPr="00E22E49" w:rsidRDefault="00E22E49" w:rsidP="00E22E49">
      <w:pPr>
        <w:rPr>
          <w:b/>
          <w:bCs/>
        </w:rPr>
      </w:pPr>
      <w:r w:rsidRPr="00E22E49">
        <w:rPr>
          <w:b/>
          <w:bCs/>
        </w:rPr>
        <w:t>Fase 1: Ingeniería y Normalización en SQL</w:t>
      </w:r>
    </w:p>
    <w:p w14:paraId="622F068F" w14:textId="77777777" w:rsidR="00E22E49" w:rsidRPr="00E22E49" w:rsidRDefault="00E22E49" w:rsidP="00E22E49">
      <w:pPr>
        <w:numPr>
          <w:ilvl w:val="0"/>
          <w:numId w:val="2"/>
        </w:numPr>
      </w:pPr>
      <w:r w:rsidRPr="00E22E49">
        <w:t>Analice el script proporcionado.</w:t>
      </w:r>
    </w:p>
    <w:p w14:paraId="411B9050" w14:textId="77777777" w:rsidR="00E22E49" w:rsidRPr="00E22E49" w:rsidRDefault="00E22E49" w:rsidP="00E22E49">
      <w:pPr>
        <w:numPr>
          <w:ilvl w:val="0"/>
          <w:numId w:val="2"/>
        </w:numPr>
      </w:pPr>
      <w:r w:rsidRPr="00E22E49">
        <w:rPr>
          <w:b/>
          <w:bCs/>
        </w:rPr>
        <w:t>Modifique las tablas (ALTER TABLE)</w:t>
      </w:r>
      <w:r w:rsidRPr="00E22E49">
        <w:t> para agregar las restricciones de Llave Foránea (</w:t>
      </w:r>
      <w:proofErr w:type="spellStart"/>
      <w:r w:rsidRPr="00E22E49">
        <w:t>Foreign</w:t>
      </w:r>
      <w:proofErr w:type="spellEnd"/>
      <w:r w:rsidRPr="00E22E49">
        <w:t xml:space="preserve"> </w:t>
      </w:r>
      <w:proofErr w:type="spellStart"/>
      <w:r w:rsidRPr="00E22E49">
        <w:t>Keys</w:t>
      </w:r>
      <w:proofErr w:type="spellEnd"/>
      <w:r w:rsidRPr="00E22E49">
        <w:t>) faltantes en publicaciones, comentarios y amistades.</w:t>
      </w:r>
    </w:p>
    <w:p w14:paraId="597C2A46" w14:textId="77777777" w:rsidR="00E22E49" w:rsidRPr="00E22E49" w:rsidRDefault="00E22E49" w:rsidP="00E22E49">
      <w:pPr>
        <w:numPr>
          <w:ilvl w:val="0"/>
          <w:numId w:val="2"/>
        </w:numPr>
      </w:pPr>
      <w:r w:rsidRPr="00E22E49">
        <w:t>Agregue restricciones CHECK para asegurar que un usuario no pueda ser amigo de sí mismo en la tabla amistades.</w:t>
      </w:r>
    </w:p>
    <w:p w14:paraId="0B6E97C6" w14:textId="77777777" w:rsidR="00E22E49" w:rsidRPr="00E22E49" w:rsidRDefault="00E22E49" w:rsidP="00E22E49">
      <w:pPr>
        <w:rPr>
          <w:b/>
          <w:bCs/>
        </w:rPr>
      </w:pPr>
      <w:r w:rsidRPr="00E22E49">
        <w:rPr>
          <w:b/>
          <w:bCs/>
        </w:rPr>
        <w:t>Fase 2: Lógica de Negocio (</w:t>
      </w:r>
      <w:proofErr w:type="spellStart"/>
      <w:r w:rsidRPr="00E22E49">
        <w:rPr>
          <w:b/>
          <w:bCs/>
        </w:rPr>
        <w:t>Stored</w:t>
      </w:r>
      <w:proofErr w:type="spellEnd"/>
      <w:r w:rsidRPr="00E22E49">
        <w:rPr>
          <w:b/>
          <w:bCs/>
        </w:rPr>
        <w:t xml:space="preserve"> </w:t>
      </w:r>
      <w:proofErr w:type="spellStart"/>
      <w:r w:rsidRPr="00E22E49">
        <w:rPr>
          <w:b/>
          <w:bCs/>
        </w:rPr>
        <w:t>Procedures</w:t>
      </w:r>
      <w:proofErr w:type="spellEnd"/>
      <w:r w:rsidRPr="00E22E49">
        <w:rPr>
          <w:b/>
          <w:bCs/>
        </w:rPr>
        <w:t xml:space="preserve"> &amp; </w:t>
      </w:r>
      <w:proofErr w:type="spellStart"/>
      <w:r w:rsidRPr="00E22E49">
        <w:rPr>
          <w:b/>
          <w:bCs/>
        </w:rPr>
        <w:t>Views</w:t>
      </w:r>
      <w:proofErr w:type="spellEnd"/>
      <w:r w:rsidRPr="00E22E49">
        <w:rPr>
          <w:b/>
          <w:bCs/>
        </w:rPr>
        <w:t>)</w:t>
      </w:r>
    </w:p>
    <w:p w14:paraId="2CC14054" w14:textId="77777777" w:rsidR="00E22E49" w:rsidRPr="00E22E49" w:rsidRDefault="00E22E49" w:rsidP="00E22E49">
      <w:pPr>
        <w:numPr>
          <w:ilvl w:val="0"/>
          <w:numId w:val="3"/>
        </w:numPr>
      </w:pPr>
      <w:r w:rsidRPr="00E22E49">
        <w:t>Cree un </w:t>
      </w:r>
      <w:r w:rsidRPr="00E22E49">
        <w:rPr>
          <w:b/>
          <w:bCs/>
        </w:rPr>
        <w:t>Procedimiento Almacenado</w:t>
      </w:r>
      <w:r w:rsidRPr="00E22E49">
        <w:t> llamado </w:t>
      </w:r>
      <w:proofErr w:type="spellStart"/>
      <w:r w:rsidRPr="00E22E49">
        <w:t>crear_</w:t>
      </w:r>
      <w:proofErr w:type="gramStart"/>
      <w:r w:rsidRPr="00E22E49">
        <w:t>amistad</w:t>
      </w:r>
      <w:proofErr w:type="spellEnd"/>
      <w:r w:rsidRPr="00E22E49">
        <w:t>(</w:t>
      </w:r>
      <w:proofErr w:type="gramEnd"/>
      <w:r w:rsidRPr="00E22E49">
        <w:t>id1, id2) que verifique si ya son amigos antes de insertar.</w:t>
      </w:r>
    </w:p>
    <w:p w14:paraId="0CCD8F3D" w14:textId="77777777" w:rsidR="00E22E49" w:rsidRPr="00E22E49" w:rsidRDefault="00E22E49" w:rsidP="00E22E49">
      <w:pPr>
        <w:numPr>
          <w:ilvl w:val="0"/>
          <w:numId w:val="3"/>
        </w:numPr>
      </w:pPr>
      <w:r w:rsidRPr="00E22E49">
        <w:t>Cree una </w:t>
      </w:r>
      <w:r w:rsidRPr="00E22E49">
        <w:rPr>
          <w:b/>
          <w:bCs/>
        </w:rPr>
        <w:t>Vista</w:t>
      </w:r>
      <w:r w:rsidRPr="00E22E49">
        <w:t> llamada </w:t>
      </w:r>
      <w:proofErr w:type="spellStart"/>
      <w:r w:rsidRPr="00E22E49">
        <w:t>feed_noticias</w:t>
      </w:r>
      <w:proofErr w:type="spellEnd"/>
      <w:r w:rsidRPr="00E22E49">
        <w:t> que muestre: Nombre del Usuario, Contenido del Post, Fecha y Cantidad de Comentarios (usando un COUNT y GROUP BY).</w:t>
      </w:r>
    </w:p>
    <w:p w14:paraId="44FCDDE4" w14:textId="77777777" w:rsidR="00E22E49" w:rsidRPr="00E22E49" w:rsidRDefault="00E22E49" w:rsidP="00E22E49">
      <w:pPr>
        <w:rPr>
          <w:b/>
          <w:bCs/>
        </w:rPr>
      </w:pPr>
      <w:r w:rsidRPr="00E22E49">
        <w:rPr>
          <w:b/>
          <w:bCs/>
        </w:rPr>
        <w:t>Fase 3: El Puente Políglota (Python)</w:t>
      </w:r>
    </w:p>
    <w:p w14:paraId="33D95FA7" w14:textId="77777777" w:rsidR="00E22E49" w:rsidRPr="00E22E49" w:rsidRDefault="00E22E49" w:rsidP="00E22E49">
      <w:r w:rsidRPr="00E22E49">
        <w:t>Debe crear un script en Python que:</w:t>
      </w:r>
    </w:p>
    <w:p w14:paraId="35374BC1" w14:textId="77777777" w:rsidR="00E22E49" w:rsidRPr="00E22E49" w:rsidRDefault="00E22E49" w:rsidP="00E22E49">
      <w:pPr>
        <w:numPr>
          <w:ilvl w:val="0"/>
          <w:numId w:val="4"/>
        </w:numPr>
      </w:pPr>
      <w:r w:rsidRPr="00E22E49">
        <w:t>Se conecte a PostgreSQL (usando psycopg2 o </w:t>
      </w:r>
      <w:proofErr w:type="spellStart"/>
      <w:r w:rsidRPr="00E22E49">
        <w:t>sqlalchemy</w:t>
      </w:r>
      <w:proofErr w:type="spellEnd"/>
      <w:r w:rsidRPr="00E22E49">
        <w:t>).</w:t>
      </w:r>
    </w:p>
    <w:p w14:paraId="25620CE6" w14:textId="77777777" w:rsidR="00E22E49" w:rsidRPr="00E22E49" w:rsidRDefault="00E22E49" w:rsidP="00E22E49">
      <w:pPr>
        <w:numPr>
          <w:ilvl w:val="0"/>
          <w:numId w:val="4"/>
        </w:numPr>
      </w:pPr>
      <w:r w:rsidRPr="00E22E49">
        <w:t>Se conecte a Neo4j (usando neo4j </w:t>
      </w:r>
      <w:proofErr w:type="gramStart"/>
      <w:r w:rsidRPr="00E22E49">
        <w:t>driver</w:t>
      </w:r>
      <w:proofErr w:type="gramEnd"/>
      <w:r w:rsidRPr="00E22E49">
        <w:t>).</w:t>
      </w:r>
    </w:p>
    <w:p w14:paraId="3D95889B" w14:textId="77777777" w:rsidR="00E22E49" w:rsidRPr="00E22E49" w:rsidRDefault="00E22E49" w:rsidP="00E22E49">
      <w:pPr>
        <w:numPr>
          <w:ilvl w:val="0"/>
          <w:numId w:val="4"/>
        </w:numPr>
      </w:pPr>
      <w:r w:rsidRPr="00E22E49">
        <w:t>Lea los datos de PostgreSQL.</w:t>
      </w:r>
    </w:p>
    <w:p w14:paraId="2CA66CDD" w14:textId="77777777" w:rsidR="00E22E49" w:rsidRPr="00E22E49" w:rsidRDefault="00E22E49" w:rsidP="00E22E49">
      <w:pPr>
        <w:numPr>
          <w:ilvl w:val="0"/>
          <w:numId w:val="4"/>
        </w:numPr>
      </w:pPr>
      <w:r w:rsidRPr="00E22E49">
        <w:rPr>
          <w:b/>
          <w:bCs/>
        </w:rPr>
        <w:t>Migre los datos a Neo4j</w:t>
      </w:r>
      <w:r w:rsidRPr="00E22E49">
        <w:t> creando la siguiente estructura de grafo:</w:t>
      </w:r>
    </w:p>
    <w:p w14:paraId="07AB29DD" w14:textId="77777777" w:rsidR="00E22E49" w:rsidRPr="00E22E49" w:rsidRDefault="00E22E49" w:rsidP="00E22E49">
      <w:pPr>
        <w:numPr>
          <w:ilvl w:val="1"/>
          <w:numId w:val="4"/>
        </w:numPr>
      </w:pPr>
      <w:r w:rsidRPr="00E22E49">
        <w:rPr>
          <w:b/>
          <w:bCs/>
        </w:rPr>
        <w:t>Nodos:</w:t>
      </w:r>
      <w:r w:rsidRPr="00E22E49">
        <w:t> </w:t>
      </w:r>
      <w:proofErr w:type="gramStart"/>
      <w:r w:rsidRPr="00E22E49">
        <w:t>(:Persona</w:t>
      </w:r>
      <w:proofErr w:type="gramEnd"/>
      <w:r w:rsidRPr="00E22E49">
        <w:t xml:space="preserve"> {nombre, email})</w:t>
      </w:r>
    </w:p>
    <w:p w14:paraId="4C71B304" w14:textId="77777777" w:rsidR="00E22E49" w:rsidRPr="00E22E49" w:rsidRDefault="00E22E49" w:rsidP="00E22E49">
      <w:pPr>
        <w:numPr>
          <w:ilvl w:val="1"/>
          <w:numId w:val="4"/>
        </w:numPr>
      </w:pPr>
      <w:r w:rsidRPr="00E22E49">
        <w:rPr>
          <w:b/>
          <w:bCs/>
        </w:rPr>
        <w:t>Relaciones:</w:t>
      </w:r>
      <w:r w:rsidRPr="00E22E49">
        <w:t> </w:t>
      </w:r>
      <w:proofErr w:type="gramStart"/>
      <w:r w:rsidRPr="00E22E49">
        <w:t>(:Persona</w:t>
      </w:r>
      <w:proofErr w:type="gramEnd"/>
      <w:r w:rsidRPr="00E22E49">
        <w:t>)-</w:t>
      </w:r>
      <w:proofErr w:type="gramStart"/>
      <w:r w:rsidRPr="00E22E49">
        <w:t>[:AMIGO</w:t>
      </w:r>
      <w:proofErr w:type="gramEnd"/>
      <w:r w:rsidRPr="00E22E49">
        <w:t>_DE]-&gt;</w:t>
      </w:r>
      <w:proofErr w:type="gramStart"/>
      <w:r w:rsidRPr="00E22E49">
        <w:t>(:Persona</w:t>
      </w:r>
      <w:proofErr w:type="gramEnd"/>
      <w:r w:rsidRPr="00E22E49">
        <w:t>)</w:t>
      </w:r>
    </w:p>
    <w:p w14:paraId="40ED6EFA" w14:textId="77777777" w:rsidR="00E22E49" w:rsidRPr="00E22E49" w:rsidRDefault="00E22E49" w:rsidP="00E22E49">
      <w:pPr>
        <w:numPr>
          <w:ilvl w:val="1"/>
          <w:numId w:val="4"/>
        </w:numPr>
      </w:pPr>
      <w:r w:rsidRPr="00E22E49">
        <w:rPr>
          <w:b/>
          <w:bCs/>
        </w:rPr>
        <w:t>Opcional (Puntos extra):</w:t>
      </w:r>
      <w:r w:rsidRPr="00E22E49">
        <w:t> </w:t>
      </w:r>
      <w:proofErr w:type="gramStart"/>
      <w:r w:rsidRPr="00E22E49">
        <w:t>(:Persona</w:t>
      </w:r>
      <w:proofErr w:type="gramEnd"/>
      <w:r w:rsidRPr="00E22E49">
        <w:t>)-</w:t>
      </w:r>
      <w:proofErr w:type="gramStart"/>
      <w:r w:rsidRPr="00E22E49">
        <w:t>[:PUBLICO</w:t>
      </w:r>
      <w:proofErr w:type="gramEnd"/>
      <w:r w:rsidRPr="00E22E49">
        <w:t>]-&gt;</w:t>
      </w:r>
      <w:proofErr w:type="gramStart"/>
      <w:r w:rsidRPr="00E22E49">
        <w:t>(:Post</w:t>
      </w:r>
      <w:proofErr w:type="gramEnd"/>
      <w:r w:rsidRPr="00E22E49">
        <w:t>)</w:t>
      </w:r>
    </w:p>
    <w:p w14:paraId="6FC75472" w14:textId="77777777" w:rsidR="00E22E49" w:rsidRPr="00E22E49" w:rsidRDefault="00E22E49" w:rsidP="00E22E49">
      <w:pPr>
        <w:rPr>
          <w:b/>
          <w:bCs/>
        </w:rPr>
      </w:pPr>
      <w:r w:rsidRPr="00E22E49">
        <w:rPr>
          <w:b/>
          <w:bCs/>
        </w:rPr>
        <w:t>Fase 4: Visualización y Consultas de Grafo</w:t>
      </w:r>
    </w:p>
    <w:p w14:paraId="4CFF7B45" w14:textId="77777777" w:rsidR="00E22E49" w:rsidRPr="00E22E49" w:rsidRDefault="00E22E49" w:rsidP="00E22E49">
      <w:r w:rsidRPr="00E22E49">
        <w:t>En Neo4j Browser (o mediante Python), ejecute y capture la siguiente consulta gráfica:</w:t>
      </w:r>
    </w:p>
    <w:p w14:paraId="0028E89A" w14:textId="77777777" w:rsidR="00E22E49" w:rsidRPr="00E22E49" w:rsidRDefault="00E22E49" w:rsidP="00E22E49">
      <w:pPr>
        <w:numPr>
          <w:ilvl w:val="0"/>
          <w:numId w:val="5"/>
        </w:numPr>
      </w:pPr>
      <w:r w:rsidRPr="00E22E49">
        <w:t>"Recomendar amigos de amigos": Buscar personas que estén conectadas a mis amigos, pero que no sean mis amigos directos.</w:t>
      </w:r>
    </w:p>
    <w:p w14:paraId="3C7009F4" w14:textId="77777777" w:rsidR="00E22E49" w:rsidRPr="00E22E49" w:rsidRDefault="00E22E49" w:rsidP="00E22E49">
      <w:r w:rsidRPr="00E22E49">
        <w:pict w14:anchorId="2EC02EDE">
          <v:rect id="_x0000_i1027" style="width:627.6pt;height:1.5pt" o:hrpct="0" o:hralign="center" o:hrstd="t" o:hr="t" fillcolor="#a0a0a0" stroked="f"/>
        </w:pict>
      </w:r>
    </w:p>
    <w:p w14:paraId="313A9D5A" w14:textId="77777777" w:rsidR="00E22E49" w:rsidRPr="00E22E49" w:rsidRDefault="00E22E49" w:rsidP="00E22E49">
      <w:pPr>
        <w:rPr>
          <w:b/>
          <w:bCs/>
        </w:rPr>
      </w:pPr>
      <w:r w:rsidRPr="00E22E49">
        <w:rPr>
          <w:b/>
          <w:bCs/>
        </w:rPr>
        <w:t>4. Guía de Ayuda para el Código Python (</w:t>
      </w:r>
      <w:proofErr w:type="spellStart"/>
      <w:r w:rsidRPr="00E22E49">
        <w:rPr>
          <w:b/>
          <w:bCs/>
        </w:rPr>
        <w:t>Skeleton</w:t>
      </w:r>
      <w:proofErr w:type="spellEnd"/>
      <w:r w:rsidRPr="00E22E49">
        <w:rPr>
          <w:b/>
          <w:bCs/>
        </w:rPr>
        <w:t>)</w:t>
      </w:r>
    </w:p>
    <w:p w14:paraId="30B3410A" w14:textId="77777777" w:rsidR="00E22E49" w:rsidRPr="00E22E49" w:rsidRDefault="00E22E49" w:rsidP="00E22E49">
      <w:r w:rsidRPr="00E22E49">
        <w:t>Aquí tienes un esqueleto del código Python que los alumnos deben completar. Esto les da la estructura sin darles la solución completa.</w:t>
      </w:r>
    </w:p>
    <w:p w14:paraId="67D2F113" w14:textId="77777777" w:rsidR="00E22E49" w:rsidRPr="00E22E49" w:rsidRDefault="00E22E49" w:rsidP="00E22E49">
      <w:r w:rsidRPr="00E22E49">
        <w:rPr>
          <w:b/>
          <w:bCs/>
        </w:rPr>
        <w:t>Requisitos:</w:t>
      </w:r>
      <w:r w:rsidRPr="00E22E49">
        <w:t> </w:t>
      </w:r>
      <w:proofErr w:type="spellStart"/>
      <w:r w:rsidRPr="00E22E49">
        <w:t>pip</w:t>
      </w:r>
      <w:proofErr w:type="spellEnd"/>
      <w:r w:rsidRPr="00E22E49">
        <w:t xml:space="preserve"> </w:t>
      </w:r>
      <w:proofErr w:type="spellStart"/>
      <w:r w:rsidRPr="00E22E49">
        <w:t>install</w:t>
      </w:r>
      <w:proofErr w:type="spellEnd"/>
      <w:r w:rsidRPr="00E22E49">
        <w:t xml:space="preserve"> psycopg2 neo4j</w:t>
      </w:r>
    </w:p>
    <w:p w14:paraId="22775AF1" w14:textId="77777777" w:rsidR="00E22E49" w:rsidRPr="00E22E49" w:rsidRDefault="00E22E49" w:rsidP="00E22E49">
      <w:pPr>
        <w:pStyle w:val="Codigo"/>
      </w:pPr>
      <w:proofErr w:type="spellStart"/>
      <w:r w:rsidRPr="00E22E49">
        <w:t>codePython</w:t>
      </w:r>
      <w:proofErr w:type="spellEnd"/>
    </w:p>
    <w:p w14:paraId="57E89EC0" w14:textId="77777777" w:rsidR="00E22E49" w:rsidRPr="00E22E49" w:rsidRDefault="00E22E49" w:rsidP="00E22E49">
      <w:pPr>
        <w:pStyle w:val="Codigo"/>
      </w:pPr>
      <w:proofErr w:type="spellStart"/>
      <w:r w:rsidRPr="00E22E49">
        <w:t>import</w:t>
      </w:r>
      <w:proofErr w:type="spellEnd"/>
      <w:r w:rsidRPr="00E22E49">
        <w:t xml:space="preserve"> psycopg2</w:t>
      </w:r>
    </w:p>
    <w:p w14:paraId="121F055E" w14:textId="77777777" w:rsidR="00E22E49" w:rsidRPr="00E22E49" w:rsidRDefault="00E22E49" w:rsidP="00E22E49">
      <w:pPr>
        <w:pStyle w:val="Codigo"/>
      </w:pPr>
      <w:proofErr w:type="spellStart"/>
      <w:r w:rsidRPr="00E22E49">
        <w:t>from</w:t>
      </w:r>
      <w:proofErr w:type="spellEnd"/>
      <w:r w:rsidRPr="00E22E49">
        <w:t xml:space="preserve"> neo4j </w:t>
      </w:r>
      <w:proofErr w:type="spellStart"/>
      <w:r w:rsidRPr="00E22E49">
        <w:t>import</w:t>
      </w:r>
      <w:proofErr w:type="spellEnd"/>
      <w:r w:rsidRPr="00E22E49">
        <w:t xml:space="preserve"> </w:t>
      </w:r>
      <w:proofErr w:type="spellStart"/>
      <w:r w:rsidRPr="00E22E49">
        <w:t>GraphDatabase</w:t>
      </w:r>
      <w:proofErr w:type="spellEnd"/>
    </w:p>
    <w:p w14:paraId="4B1DA3EA" w14:textId="77777777" w:rsidR="00E22E49" w:rsidRPr="00E22E49" w:rsidRDefault="00E22E49" w:rsidP="00E22E49">
      <w:pPr>
        <w:pStyle w:val="Codigo"/>
      </w:pPr>
    </w:p>
    <w:p w14:paraId="4B262DC3" w14:textId="77777777" w:rsidR="00E22E49" w:rsidRPr="00E22E49" w:rsidRDefault="00E22E49" w:rsidP="00E22E49">
      <w:pPr>
        <w:pStyle w:val="Codigo"/>
      </w:pPr>
      <w:r w:rsidRPr="00E22E49">
        <w:t># --- CONFIGURACIÓN ---</w:t>
      </w:r>
    </w:p>
    <w:p w14:paraId="12B65EF2" w14:textId="77777777" w:rsidR="00E22E49" w:rsidRPr="00E22E49" w:rsidRDefault="00E22E49" w:rsidP="00E22E49">
      <w:pPr>
        <w:pStyle w:val="Codigo"/>
      </w:pPr>
      <w:r w:rsidRPr="00E22E49">
        <w:t>PG_CONFIG = {</w:t>
      </w:r>
    </w:p>
    <w:p w14:paraId="796519DD" w14:textId="77777777" w:rsidR="00E22E49" w:rsidRPr="00E22E49" w:rsidRDefault="00E22E49" w:rsidP="00E22E49">
      <w:pPr>
        <w:pStyle w:val="Codigo"/>
      </w:pPr>
      <w:r w:rsidRPr="00E22E49">
        <w:t xml:space="preserve">    '</w:t>
      </w:r>
      <w:proofErr w:type="spellStart"/>
      <w:r w:rsidRPr="00E22E49">
        <w:t>dbname</w:t>
      </w:r>
      <w:proofErr w:type="spellEnd"/>
      <w:r w:rsidRPr="00E22E49">
        <w:t>': '</w:t>
      </w:r>
      <w:proofErr w:type="spellStart"/>
      <w:r w:rsidRPr="00E22E49">
        <w:t>red_social_db</w:t>
      </w:r>
      <w:proofErr w:type="spellEnd"/>
      <w:r w:rsidRPr="00E22E49">
        <w:t>',</w:t>
      </w:r>
    </w:p>
    <w:p w14:paraId="369E3D14" w14:textId="77777777" w:rsidR="00E22E49" w:rsidRPr="00E22E49" w:rsidRDefault="00E22E49" w:rsidP="00E22E49">
      <w:pPr>
        <w:pStyle w:val="Codigo"/>
      </w:pPr>
      <w:r w:rsidRPr="00E22E49">
        <w:t xml:space="preserve">    '</w:t>
      </w:r>
      <w:proofErr w:type="spellStart"/>
      <w:r w:rsidRPr="00E22E49">
        <w:t>user</w:t>
      </w:r>
      <w:proofErr w:type="spellEnd"/>
      <w:r w:rsidRPr="00E22E49">
        <w:t>': '</w:t>
      </w:r>
      <w:proofErr w:type="spellStart"/>
      <w:r w:rsidRPr="00E22E49">
        <w:t>postgres</w:t>
      </w:r>
      <w:proofErr w:type="spellEnd"/>
      <w:r w:rsidRPr="00E22E49">
        <w:t>',</w:t>
      </w:r>
    </w:p>
    <w:p w14:paraId="6F9A039A" w14:textId="77777777" w:rsidR="00E22E49" w:rsidRPr="00E22E49" w:rsidRDefault="00E22E49" w:rsidP="00E22E49">
      <w:pPr>
        <w:pStyle w:val="Codigo"/>
      </w:pPr>
      <w:r w:rsidRPr="00E22E49">
        <w:t xml:space="preserve">    '</w:t>
      </w:r>
      <w:proofErr w:type="spellStart"/>
      <w:proofErr w:type="gramStart"/>
      <w:r w:rsidRPr="00E22E49">
        <w:t>password</w:t>
      </w:r>
      <w:proofErr w:type="spellEnd"/>
      <w:proofErr w:type="gramEnd"/>
      <w:r w:rsidRPr="00E22E49">
        <w:t>': '</w:t>
      </w:r>
      <w:proofErr w:type="spellStart"/>
      <w:r w:rsidRPr="00E22E49">
        <w:t>tu_</w:t>
      </w:r>
      <w:proofErr w:type="gramStart"/>
      <w:r w:rsidRPr="00E22E49">
        <w:t>password</w:t>
      </w:r>
      <w:proofErr w:type="spellEnd"/>
      <w:proofErr w:type="gramEnd"/>
      <w:r w:rsidRPr="00E22E49">
        <w:t>',</w:t>
      </w:r>
    </w:p>
    <w:p w14:paraId="028914E6" w14:textId="77777777" w:rsidR="00E22E49" w:rsidRPr="00E22E49" w:rsidRDefault="00E22E49" w:rsidP="00E22E49">
      <w:pPr>
        <w:pStyle w:val="Codigo"/>
      </w:pPr>
      <w:r w:rsidRPr="00E22E49">
        <w:t xml:space="preserve">    'host': 'localhost'</w:t>
      </w:r>
    </w:p>
    <w:p w14:paraId="5FF36909" w14:textId="77777777" w:rsidR="00E22E49" w:rsidRPr="00E22E49" w:rsidRDefault="00E22E49" w:rsidP="00E22E49">
      <w:pPr>
        <w:pStyle w:val="Codigo"/>
      </w:pPr>
      <w:r w:rsidRPr="00E22E49">
        <w:t>}</w:t>
      </w:r>
    </w:p>
    <w:p w14:paraId="181161EE" w14:textId="77777777" w:rsidR="00E22E49" w:rsidRPr="00E22E49" w:rsidRDefault="00E22E49" w:rsidP="00E22E49">
      <w:pPr>
        <w:pStyle w:val="Codigo"/>
      </w:pPr>
    </w:p>
    <w:p w14:paraId="6DE6A1E7" w14:textId="77777777" w:rsidR="00E22E49" w:rsidRPr="00E22E49" w:rsidRDefault="00E22E49" w:rsidP="00E22E49">
      <w:pPr>
        <w:pStyle w:val="Codigo"/>
      </w:pPr>
      <w:r w:rsidRPr="00E22E49">
        <w:t>NEO4J_URI = "</w:t>
      </w:r>
      <w:proofErr w:type="spellStart"/>
      <w:r w:rsidRPr="00E22E49">
        <w:t>bolt</w:t>
      </w:r>
      <w:proofErr w:type="spellEnd"/>
      <w:r w:rsidRPr="00E22E49">
        <w:t>://localhost:7687"</w:t>
      </w:r>
    </w:p>
    <w:p w14:paraId="43DE0ED5" w14:textId="77777777" w:rsidR="00E22E49" w:rsidRPr="00E22E49" w:rsidRDefault="00E22E49" w:rsidP="00E22E49">
      <w:pPr>
        <w:pStyle w:val="Codigo"/>
      </w:pPr>
      <w:r w:rsidRPr="00E22E49">
        <w:t>NEO4J_AUTH = ("neo4j", "</w:t>
      </w:r>
      <w:proofErr w:type="spellStart"/>
      <w:r w:rsidRPr="00E22E49">
        <w:t>tu_</w:t>
      </w:r>
      <w:proofErr w:type="gramStart"/>
      <w:r w:rsidRPr="00E22E49">
        <w:t>password</w:t>
      </w:r>
      <w:proofErr w:type="spellEnd"/>
      <w:proofErr w:type="gramEnd"/>
      <w:r w:rsidRPr="00E22E49">
        <w:t>")</w:t>
      </w:r>
    </w:p>
    <w:p w14:paraId="38EBDB38" w14:textId="77777777" w:rsidR="00E22E49" w:rsidRPr="00E22E49" w:rsidRDefault="00E22E49" w:rsidP="00E22E49">
      <w:pPr>
        <w:pStyle w:val="Codigo"/>
      </w:pPr>
    </w:p>
    <w:p w14:paraId="4B45C504" w14:textId="77777777" w:rsidR="00E22E49" w:rsidRPr="00E22E49" w:rsidRDefault="00E22E49" w:rsidP="00E22E49">
      <w:pPr>
        <w:pStyle w:val="Codigo"/>
      </w:pPr>
      <w:proofErr w:type="spellStart"/>
      <w:r w:rsidRPr="00E22E49">
        <w:t>class</w:t>
      </w:r>
      <w:proofErr w:type="spellEnd"/>
      <w:r w:rsidRPr="00E22E49">
        <w:t xml:space="preserve"> </w:t>
      </w:r>
      <w:proofErr w:type="spellStart"/>
      <w:r w:rsidRPr="00E22E49">
        <w:t>MigradorPoliglota</w:t>
      </w:r>
      <w:proofErr w:type="spellEnd"/>
      <w:r w:rsidRPr="00E22E49">
        <w:t>:</w:t>
      </w:r>
    </w:p>
    <w:p w14:paraId="4EA403D8" w14:textId="77777777" w:rsidR="00E22E49" w:rsidRPr="00E22E49" w:rsidRDefault="00E22E49" w:rsidP="00E22E49">
      <w:pPr>
        <w:pStyle w:val="Codigo"/>
      </w:pPr>
      <w:r w:rsidRPr="00E22E49">
        <w:t xml:space="preserve">    </w:t>
      </w:r>
      <w:proofErr w:type="spellStart"/>
      <w:r w:rsidRPr="00E22E49">
        <w:t>def</w:t>
      </w:r>
      <w:proofErr w:type="spellEnd"/>
      <w:r w:rsidRPr="00E22E49">
        <w:t xml:space="preserve"> __</w:t>
      </w:r>
      <w:proofErr w:type="spellStart"/>
      <w:r w:rsidRPr="00E22E49">
        <w:t>init</w:t>
      </w:r>
      <w:proofErr w:type="spellEnd"/>
      <w:r w:rsidRPr="00E22E49">
        <w:t>__(</w:t>
      </w:r>
      <w:proofErr w:type="spellStart"/>
      <w:r w:rsidRPr="00E22E49">
        <w:t>self</w:t>
      </w:r>
      <w:proofErr w:type="spellEnd"/>
      <w:r w:rsidRPr="00E22E49">
        <w:t>):</w:t>
      </w:r>
    </w:p>
    <w:p w14:paraId="053443B3" w14:textId="77777777" w:rsidR="00E22E49" w:rsidRPr="00E22E49" w:rsidRDefault="00E22E49" w:rsidP="00E22E49">
      <w:pPr>
        <w:pStyle w:val="Codigo"/>
      </w:pPr>
      <w:r w:rsidRPr="00E22E49">
        <w:t xml:space="preserve">        </w:t>
      </w:r>
      <w:proofErr w:type="spellStart"/>
      <w:r w:rsidRPr="00E22E49">
        <w:t>self.pg_conn</w:t>
      </w:r>
      <w:proofErr w:type="spellEnd"/>
      <w:r w:rsidRPr="00E22E49">
        <w:t xml:space="preserve"> = psycopg2.connect(**PG_CONFIG)</w:t>
      </w:r>
    </w:p>
    <w:p w14:paraId="4115CF6B" w14:textId="77777777" w:rsidR="00E22E49" w:rsidRPr="00E22E49" w:rsidRDefault="00E22E49" w:rsidP="00E22E49">
      <w:pPr>
        <w:pStyle w:val="Codigo"/>
      </w:pPr>
      <w:r w:rsidRPr="00E22E49">
        <w:t xml:space="preserve">        </w:t>
      </w:r>
      <w:proofErr w:type="spellStart"/>
      <w:r w:rsidRPr="00E22E49">
        <w:t>self.neo_</w:t>
      </w:r>
      <w:proofErr w:type="gramStart"/>
      <w:r w:rsidRPr="00E22E49">
        <w:t>driver</w:t>
      </w:r>
      <w:proofErr w:type="spellEnd"/>
      <w:proofErr w:type="gramEnd"/>
      <w:r w:rsidRPr="00E22E49">
        <w:t xml:space="preserve"> = </w:t>
      </w:r>
      <w:proofErr w:type="spellStart"/>
      <w:r w:rsidRPr="00E22E49">
        <w:t>GraphDatabase.</w:t>
      </w:r>
      <w:proofErr w:type="gramStart"/>
      <w:r w:rsidRPr="00E22E49">
        <w:t>driver</w:t>
      </w:r>
      <w:proofErr w:type="spellEnd"/>
      <w:proofErr w:type="gramEnd"/>
      <w:r w:rsidRPr="00E22E49">
        <w:t xml:space="preserve">(NEO4J_URI, </w:t>
      </w:r>
      <w:proofErr w:type="spellStart"/>
      <w:r w:rsidRPr="00E22E49">
        <w:t>auth</w:t>
      </w:r>
      <w:proofErr w:type="spellEnd"/>
      <w:r w:rsidRPr="00E22E49">
        <w:t>=NEO4J_AUTH)</w:t>
      </w:r>
    </w:p>
    <w:p w14:paraId="7CC307D8" w14:textId="77777777" w:rsidR="00E22E49" w:rsidRPr="00E22E49" w:rsidRDefault="00E22E49" w:rsidP="00E22E49">
      <w:pPr>
        <w:pStyle w:val="Codigo"/>
      </w:pPr>
    </w:p>
    <w:p w14:paraId="6110F0B6" w14:textId="77777777" w:rsidR="00E22E49" w:rsidRPr="00E22E49" w:rsidRDefault="00E22E49" w:rsidP="00E22E49">
      <w:pPr>
        <w:pStyle w:val="Codigo"/>
      </w:pPr>
      <w:r w:rsidRPr="00E22E49">
        <w:t xml:space="preserve">    </w:t>
      </w:r>
      <w:proofErr w:type="spellStart"/>
      <w:r w:rsidRPr="00E22E49">
        <w:t>def</w:t>
      </w:r>
      <w:proofErr w:type="spellEnd"/>
      <w:r w:rsidRPr="00E22E49">
        <w:t xml:space="preserve"> </w:t>
      </w:r>
      <w:proofErr w:type="spellStart"/>
      <w:r w:rsidRPr="00E22E49">
        <w:t>obtener_usuarios_pg</w:t>
      </w:r>
      <w:proofErr w:type="spellEnd"/>
      <w:r w:rsidRPr="00E22E49">
        <w:t>(</w:t>
      </w:r>
      <w:proofErr w:type="spellStart"/>
      <w:r w:rsidRPr="00E22E49">
        <w:t>self</w:t>
      </w:r>
      <w:proofErr w:type="spellEnd"/>
      <w:r w:rsidRPr="00E22E49">
        <w:t>):</w:t>
      </w:r>
    </w:p>
    <w:p w14:paraId="61EF7113" w14:textId="77777777" w:rsidR="00E22E49" w:rsidRPr="00E22E49" w:rsidRDefault="00E22E49" w:rsidP="00E22E49">
      <w:pPr>
        <w:pStyle w:val="Codigo"/>
      </w:pPr>
      <w:r w:rsidRPr="00E22E49">
        <w:t xml:space="preserve">        cursor = </w:t>
      </w:r>
      <w:proofErr w:type="spellStart"/>
      <w:r w:rsidRPr="00E22E49">
        <w:t>self.pg_</w:t>
      </w:r>
      <w:proofErr w:type="gramStart"/>
      <w:r w:rsidRPr="00E22E49">
        <w:t>conn.cursor</w:t>
      </w:r>
      <w:proofErr w:type="spellEnd"/>
      <w:proofErr w:type="gramEnd"/>
      <w:r w:rsidRPr="00E22E49">
        <w:t>()</w:t>
      </w:r>
    </w:p>
    <w:p w14:paraId="39D1C284" w14:textId="77777777" w:rsidR="00E22E49" w:rsidRPr="00E22E49" w:rsidRDefault="00E22E49" w:rsidP="00E22E49">
      <w:pPr>
        <w:pStyle w:val="Codigo"/>
      </w:pPr>
      <w:r w:rsidRPr="00E22E49">
        <w:t xml:space="preserve">        </w:t>
      </w:r>
      <w:proofErr w:type="spellStart"/>
      <w:proofErr w:type="gramStart"/>
      <w:r w:rsidRPr="00E22E49">
        <w:t>cursor.execute</w:t>
      </w:r>
      <w:proofErr w:type="spellEnd"/>
      <w:proofErr w:type="gramEnd"/>
      <w:r w:rsidRPr="00E22E49">
        <w:t xml:space="preserve">("SELECT </w:t>
      </w:r>
      <w:proofErr w:type="spellStart"/>
      <w:r w:rsidRPr="00E22E49">
        <w:t>id_usuario</w:t>
      </w:r>
      <w:proofErr w:type="spellEnd"/>
      <w:r w:rsidRPr="00E22E49">
        <w:t>, nombre, email FROM usuarios")</w:t>
      </w:r>
    </w:p>
    <w:p w14:paraId="3F2008E9" w14:textId="77777777" w:rsidR="00E22E49" w:rsidRPr="00E22E49" w:rsidRDefault="00E22E49" w:rsidP="00E22E49">
      <w:pPr>
        <w:pStyle w:val="Codigo"/>
      </w:pPr>
      <w:r w:rsidRPr="00E22E49">
        <w:t xml:space="preserve">        </w:t>
      </w:r>
      <w:proofErr w:type="spellStart"/>
      <w:r w:rsidRPr="00E22E49">
        <w:t>return</w:t>
      </w:r>
      <w:proofErr w:type="spellEnd"/>
      <w:r w:rsidRPr="00E22E49">
        <w:t xml:space="preserve"> </w:t>
      </w:r>
      <w:proofErr w:type="spellStart"/>
      <w:proofErr w:type="gramStart"/>
      <w:r w:rsidRPr="00E22E49">
        <w:t>cursor.fetchall</w:t>
      </w:r>
      <w:proofErr w:type="spellEnd"/>
      <w:proofErr w:type="gramEnd"/>
      <w:r w:rsidRPr="00E22E49">
        <w:t>()</w:t>
      </w:r>
    </w:p>
    <w:p w14:paraId="4B02AD02" w14:textId="77777777" w:rsidR="00E22E49" w:rsidRPr="00E22E49" w:rsidRDefault="00E22E49" w:rsidP="00E22E49">
      <w:pPr>
        <w:pStyle w:val="Codigo"/>
      </w:pPr>
    </w:p>
    <w:p w14:paraId="40B401D0" w14:textId="77777777" w:rsidR="00E22E49" w:rsidRPr="00E22E49" w:rsidRDefault="00E22E49" w:rsidP="00E22E49">
      <w:pPr>
        <w:pStyle w:val="Codigo"/>
      </w:pPr>
      <w:r w:rsidRPr="00E22E49">
        <w:t xml:space="preserve">    </w:t>
      </w:r>
      <w:proofErr w:type="spellStart"/>
      <w:r w:rsidRPr="00E22E49">
        <w:t>def</w:t>
      </w:r>
      <w:proofErr w:type="spellEnd"/>
      <w:r w:rsidRPr="00E22E49">
        <w:t xml:space="preserve"> </w:t>
      </w:r>
      <w:proofErr w:type="spellStart"/>
      <w:r w:rsidRPr="00E22E49">
        <w:t>obtener_amistades_pg</w:t>
      </w:r>
      <w:proofErr w:type="spellEnd"/>
      <w:r w:rsidRPr="00E22E49">
        <w:t>(</w:t>
      </w:r>
      <w:proofErr w:type="spellStart"/>
      <w:r w:rsidRPr="00E22E49">
        <w:t>self</w:t>
      </w:r>
      <w:proofErr w:type="spellEnd"/>
      <w:r w:rsidRPr="00E22E49">
        <w:t>):</w:t>
      </w:r>
    </w:p>
    <w:p w14:paraId="54B66B78" w14:textId="77777777" w:rsidR="00E22E49" w:rsidRPr="00E22E49" w:rsidRDefault="00E22E49" w:rsidP="00E22E49">
      <w:pPr>
        <w:pStyle w:val="Codigo"/>
      </w:pPr>
      <w:r w:rsidRPr="00E22E49">
        <w:t xml:space="preserve">        # Los alumnos deben crear el </w:t>
      </w:r>
      <w:proofErr w:type="spellStart"/>
      <w:r w:rsidRPr="00E22E49">
        <w:t>query</w:t>
      </w:r>
      <w:proofErr w:type="spellEnd"/>
      <w:r w:rsidRPr="00E22E49">
        <w:t xml:space="preserve"> para traer solo amistades ACEPTADAS</w:t>
      </w:r>
    </w:p>
    <w:p w14:paraId="7545AB70" w14:textId="77777777" w:rsidR="00E22E49" w:rsidRPr="00E22E49" w:rsidRDefault="00E22E49" w:rsidP="00E22E49">
      <w:pPr>
        <w:pStyle w:val="Codigo"/>
      </w:pPr>
      <w:r w:rsidRPr="00E22E49">
        <w:t xml:space="preserve">        cursor = </w:t>
      </w:r>
      <w:proofErr w:type="spellStart"/>
      <w:r w:rsidRPr="00E22E49">
        <w:t>self.pg_</w:t>
      </w:r>
      <w:proofErr w:type="gramStart"/>
      <w:r w:rsidRPr="00E22E49">
        <w:t>conn.cursor</w:t>
      </w:r>
      <w:proofErr w:type="spellEnd"/>
      <w:proofErr w:type="gramEnd"/>
      <w:r w:rsidRPr="00E22E49">
        <w:t>()</w:t>
      </w:r>
    </w:p>
    <w:p w14:paraId="0CCEE785" w14:textId="77777777" w:rsidR="00E22E49" w:rsidRPr="00E22E49" w:rsidRDefault="00E22E49" w:rsidP="00E22E49">
      <w:pPr>
        <w:pStyle w:val="Codigo"/>
      </w:pPr>
      <w:r w:rsidRPr="00E22E49">
        <w:t xml:space="preserve">        </w:t>
      </w:r>
      <w:proofErr w:type="spellStart"/>
      <w:proofErr w:type="gramStart"/>
      <w:r w:rsidRPr="00E22E49">
        <w:t>cursor.execute</w:t>
      </w:r>
      <w:proofErr w:type="spellEnd"/>
      <w:proofErr w:type="gramEnd"/>
      <w:r w:rsidRPr="00E22E49">
        <w:t xml:space="preserve">("SELECT </w:t>
      </w:r>
      <w:proofErr w:type="spellStart"/>
      <w:r w:rsidRPr="00E22E49">
        <w:t>usuario_solicitante_id</w:t>
      </w:r>
      <w:proofErr w:type="spellEnd"/>
      <w:r w:rsidRPr="00E22E49">
        <w:t xml:space="preserve">, </w:t>
      </w:r>
      <w:proofErr w:type="spellStart"/>
      <w:r w:rsidRPr="00E22E49">
        <w:t>usuario_receptor_id</w:t>
      </w:r>
      <w:proofErr w:type="spellEnd"/>
      <w:r w:rsidRPr="00E22E49">
        <w:t xml:space="preserve"> FROM amistades WHERE estado = 'ACEPTADA'")</w:t>
      </w:r>
    </w:p>
    <w:p w14:paraId="7894884B" w14:textId="77777777" w:rsidR="00E22E49" w:rsidRPr="00E22E49" w:rsidRDefault="00E22E49" w:rsidP="00E22E49">
      <w:pPr>
        <w:pStyle w:val="Codigo"/>
      </w:pPr>
      <w:r w:rsidRPr="00E22E49">
        <w:t xml:space="preserve">        </w:t>
      </w:r>
      <w:proofErr w:type="spellStart"/>
      <w:r w:rsidRPr="00E22E49">
        <w:t>return</w:t>
      </w:r>
      <w:proofErr w:type="spellEnd"/>
      <w:r w:rsidRPr="00E22E49">
        <w:t xml:space="preserve"> </w:t>
      </w:r>
      <w:proofErr w:type="spellStart"/>
      <w:proofErr w:type="gramStart"/>
      <w:r w:rsidRPr="00E22E49">
        <w:t>cursor.fetchall</w:t>
      </w:r>
      <w:proofErr w:type="spellEnd"/>
      <w:proofErr w:type="gramEnd"/>
      <w:r w:rsidRPr="00E22E49">
        <w:t>()</w:t>
      </w:r>
    </w:p>
    <w:p w14:paraId="753DA12D" w14:textId="77777777" w:rsidR="00E22E49" w:rsidRPr="00E22E49" w:rsidRDefault="00E22E49" w:rsidP="00E22E49">
      <w:pPr>
        <w:pStyle w:val="Codigo"/>
      </w:pPr>
    </w:p>
    <w:p w14:paraId="585D25F8" w14:textId="77777777" w:rsidR="00E22E49" w:rsidRPr="00E22E49" w:rsidRDefault="00E22E49" w:rsidP="00E22E49">
      <w:pPr>
        <w:pStyle w:val="Codigo"/>
      </w:pPr>
      <w:r w:rsidRPr="00E22E49">
        <w:t xml:space="preserve">    </w:t>
      </w:r>
      <w:proofErr w:type="spellStart"/>
      <w:r w:rsidRPr="00E22E49">
        <w:t>def</w:t>
      </w:r>
      <w:proofErr w:type="spellEnd"/>
      <w:r w:rsidRPr="00E22E49">
        <w:t xml:space="preserve"> crear_nodo_usuario_neo4</w:t>
      </w:r>
      <w:proofErr w:type="gramStart"/>
      <w:r w:rsidRPr="00E22E49">
        <w:t>j(</w:t>
      </w:r>
      <w:proofErr w:type="spellStart"/>
      <w:proofErr w:type="gramEnd"/>
      <w:r w:rsidRPr="00E22E49">
        <w:t>self</w:t>
      </w:r>
      <w:proofErr w:type="spellEnd"/>
      <w:r w:rsidRPr="00E22E49">
        <w:t xml:space="preserve">, </w:t>
      </w:r>
      <w:proofErr w:type="spellStart"/>
      <w:r w:rsidRPr="00E22E49">
        <w:t>tx</w:t>
      </w:r>
      <w:proofErr w:type="spellEnd"/>
      <w:r w:rsidRPr="00E22E49">
        <w:t xml:space="preserve">, </w:t>
      </w:r>
      <w:proofErr w:type="spellStart"/>
      <w:r w:rsidRPr="00E22E49">
        <w:t>user_id</w:t>
      </w:r>
      <w:proofErr w:type="spellEnd"/>
      <w:r w:rsidRPr="00E22E49">
        <w:t>, nombre, email):</w:t>
      </w:r>
    </w:p>
    <w:p w14:paraId="08868738" w14:textId="77777777" w:rsidR="00E22E49" w:rsidRPr="00E22E49" w:rsidRDefault="00E22E49" w:rsidP="00E22E49">
      <w:pPr>
        <w:pStyle w:val="Codigo"/>
      </w:pPr>
      <w:r w:rsidRPr="00E22E49">
        <w:t xml:space="preserve">        # </w:t>
      </w:r>
      <w:proofErr w:type="spellStart"/>
      <w:r w:rsidRPr="00E22E49">
        <w:t>Cypher</w:t>
      </w:r>
      <w:proofErr w:type="spellEnd"/>
      <w:r w:rsidRPr="00E22E49">
        <w:t xml:space="preserve"> para crear nodo</w:t>
      </w:r>
    </w:p>
    <w:p w14:paraId="2BFE26F1" w14:textId="77777777" w:rsidR="00E22E49" w:rsidRPr="00E22E49" w:rsidRDefault="00E22E49" w:rsidP="00E22E49">
      <w:pPr>
        <w:pStyle w:val="Codigo"/>
      </w:pPr>
      <w:r w:rsidRPr="00E22E49">
        <w:t xml:space="preserve">        </w:t>
      </w:r>
      <w:proofErr w:type="spellStart"/>
      <w:r w:rsidRPr="00E22E49">
        <w:t>query</w:t>
      </w:r>
      <w:proofErr w:type="spellEnd"/>
      <w:r w:rsidRPr="00E22E49">
        <w:t xml:space="preserve"> = """</w:t>
      </w:r>
    </w:p>
    <w:p w14:paraId="5028BCD9" w14:textId="77777777" w:rsidR="00E22E49" w:rsidRPr="00E22E49" w:rsidRDefault="00E22E49" w:rsidP="00E22E49">
      <w:pPr>
        <w:pStyle w:val="Codigo"/>
      </w:pPr>
      <w:r w:rsidRPr="00E22E49">
        <w:t xml:space="preserve">        MERGE (</w:t>
      </w:r>
      <w:proofErr w:type="spellStart"/>
      <w:proofErr w:type="gramStart"/>
      <w:r w:rsidRPr="00E22E49">
        <w:t>p:Persona</w:t>
      </w:r>
      <w:proofErr w:type="spellEnd"/>
      <w:proofErr w:type="gramEnd"/>
      <w:r w:rsidRPr="00E22E49">
        <w:t xml:space="preserve"> {</w:t>
      </w:r>
      <w:proofErr w:type="spellStart"/>
      <w:r w:rsidRPr="00E22E49">
        <w:t>id_sql</w:t>
      </w:r>
      <w:proofErr w:type="spellEnd"/>
      <w:r w:rsidRPr="00E22E49">
        <w:t>: $id})</w:t>
      </w:r>
    </w:p>
    <w:p w14:paraId="45E1ADBE" w14:textId="77777777" w:rsidR="00E22E49" w:rsidRPr="00E22E49" w:rsidRDefault="00E22E49" w:rsidP="00E22E49">
      <w:pPr>
        <w:pStyle w:val="Codigo"/>
      </w:pPr>
      <w:r w:rsidRPr="00E22E49">
        <w:t xml:space="preserve">        SET </w:t>
      </w:r>
      <w:proofErr w:type="spellStart"/>
      <w:proofErr w:type="gramStart"/>
      <w:r w:rsidRPr="00E22E49">
        <w:t>p.nombre</w:t>
      </w:r>
      <w:proofErr w:type="spellEnd"/>
      <w:proofErr w:type="gramEnd"/>
      <w:r w:rsidRPr="00E22E49">
        <w:t xml:space="preserve"> = $nombre, </w:t>
      </w:r>
      <w:proofErr w:type="spellStart"/>
      <w:proofErr w:type="gramStart"/>
      <w:r w:rsidRPr="00E22E49">
        <w:t>p.email</w:t>
      </w:r>
      <w:proofErr w:type="spellEnd"/>
      <w:proofErr w:type="gramEnd"/>
      <w:r w:rsidRPr="00E22E49">
        <w:t xml:space="preserve"> = $email</w:t>
      </w:r>
    </w:p>
    <w:p w14:paraId="7DD334DA" w14:textId="77777777" w:rsidR="00E22E49" w:rsidRPr="00E22E49" w:rsidRDefault="00E22E49" w:rsidP="00E22E49">
      <w:pPr>
        <w:pStyle w:val="Codigo"/>
      </w:pPr>
      <w:r w:rsidRPr="00E22E49">
        <w:t xml:space="preserve">        """</w:t>
      </w:r>
    </w:p>
    <w:p w14:paraId="2A9F7F71" w14:textId="77777777" w:rsidR="00E22E49" w:rsidRPr="00E22E49" w:rsidRDefault="00E22E49" w:rsidP="00E22E49">
      <w:pPr>
        <w:pStyle w:val="Codigo"/>
      </w:pPr>
      <w:r w:rsidRPr="00E22E49">
        <w:t xml:space="preserve">        </w:t>
      </w:r>
      <w:proofErr w:type="spellStart"/>
      <w:proofErr w:type="gramStart"/>
      <w:r w:rsidRPr="00E22E49">
        <w:t>tx.run</w:t>
      </w:r>
      <w:proofErr w:type="spellEnd"/>
      <w:r w:rsidRPr="00E22E49">
        <w:t>(</w:t>
      </w:r>
      <w:proofErr w:type="spellStart"/>
      <w:proofErr w:type="gramEnd"/>
      <w:r w:rsidRPr="00E22E49">
        <w:t>query</w:t>
      </w:r>
      <w:proofErr w:type="spellEnd"/>
      <w:r w:rsidRPr="00E22E49">
        <w:t>, id=</w:t>
      </w:r>
      <w:proofErr w:type="spellStart"/>
      <w:r w:rsidRPr="00E22E49">
        <w:t>user_id</w:t>
      </w:r>
      <w:proofErr w:type="spellEnd"/>
      <w:r w:rsidRPr="00E22E49">
        <w:t>, nombre=nombre, email=email)</w:t>
      </w:r>
    </w:p>
    <w:p w14:paraId="43E8C96C" w14:textId="77777777" w:rsidR="00E22E49" w:rsidRPr="00E22E49" w:rsidRDefault="00E22E49" w:rsidP="00E22E49">
      <w:pPr>
        <w:pStyle w:val="Codigo"/>
      </w:pPr>
    </w:p>
    <w:p w14:paraId="548416FD" w14:textId="77777777" w:rsidR="00E22E49" w:rsidRPr="00E22E49" w:rsidRDefault="00E22E49" w:rsidP="00E22E49">
      <w:pPr>
        <w:pStyle w:val="Codigo"/>
      </w:pPr>
      <w:r w:rsidRPr="00E22E49">
        <w:t xml:space="preserve">    </w:t>
      </w:r>
      <w:proofErr w:type="spellStart"/>
      <w:r w:rsidRPr="00E22E49">
        <w:t>def</w:t>
      </w:r>
      <w:proofErr w:type="spellEnd"/>
      <w:r w:rsidRPr="00E22E49">
        <w:t xml:space="preserve"> crear_relacion_amistad_neo4</w:t>
      </w:r>
      <w:proofErr w:type="gramStart"/>
      <w:r w:rsidRPr="00E22E49">
        <w:t>j(</w:t>
      </w:r>
      <w:proofErr w:type="spellStart"/>
      <w:proofErr w:type="gramEnd"/>
      <w:r w:rsidRPr="00E22E49">
        <w:t>self</w:t>
      </w:r>
      <w:proofErr w:type="spellEnd"/>
      <w:r w:rsidRPr="00E22E49">
        <w:t xml:space="preserve">, </w:t>
      </w:r>
      <w:proofErr w:type="spellStart"/>
      <w:r w:rsidRPr="00E22E49">
        <w:t>tx</w:t>
      </w:r>
      <w:proofErr w:type="spellEnd"/>
      <w:r w:rsidRPr="00E22E49">
        <w:t>, id1, id2):</w:t>
      </w:r>
    </w:p>
    <w:p w14:paraId="6A72D12F" w14:textId="77777777" w:rsidR="00E22E49" w:rsidRPr="00E22E49" w:rsidRDefault="00E22E49" w:rsidP="00E22E49">
      <w:pPr>
        <w:pStyle w:val="Codigo"/>
      </w:pPr>
      <w:r w:rsidRPr="00E22E49">
        <w:t xml:space="preserve">        # </w:t>
      </w:r>
      <w:proofErr w:type="spellStart"/>
      <w:r w:rsidRPr="00E22E49">
        <w:t>Cypher</w:t>
      </w:r>
      <w:proofErr w:type="spellEnd"/>
      <w:r w:rsidRPr="00E22E49">
        <w:t xml:space="preserve"> para crear relación</w:t>
      </w:r>
    </w:p>
    <w:p w14:paraId="51CFD9C8" w14:textId="77777777" w:rsidR="00E22E49" w:rsidRPr="00E22E49" w:rsidRDefault="00E22E49" w:rsidP="00E22E49">
      <w:pPr>
        <w:pStyle w:val="Codigo"/>
      </w:pPr>
      <w:r w:rsidRPr="00E22E49">
        <w:t xml:space="preserve">        </w:t>
      </w:r>
      <w:proofErr w:type="spellStart"/>
      <w:r w:rsidRPr="00E22E49">
        <w:t>query</w:t>
      </w:r>
      <w:proofErr w:type="spellEnd"/>
      <w:r w:rsidRPr="00E22E49">
        <w:t xml:space="preserve"> = """</w:t>
      </w:r>
    </w:p>
    <w:p w14:paraId="2DE2A21A" w14:textId="77777777" w:rsidR="00E22E49" w:rsidRPr="00E22E49" w:rsidRDefault="00E22E49" w:rsidP="00E22E49">
      <w:pPr>
        <w:pStyle w:val="Codigo"/>
      </w:pPr>
      <w:r w:rsidRPr="00E22E49">
        <w:t xml:space="preserve">        MATCH (p</w:t>
      </w:r>
      <w:proofErr w:type="gramStart"/>
      <w:r w:rsidRPr="00E22E49">
        <w:t>1:Persona</w:t>
      </w:r>
      <w:proofErr w:type="gramEnd"/>
      <w:r w:rsidRPr="00E22E49">
        <w:t xml:space="preserve"> {</w:t>
      </w:r>
      <w:proofErr w:type="spellStart"/>
      <w:r w:rsidRPr="00E22E49">
        <w:t>id_sql</w:t>
      </w:r>
      <w:proofErr w:type="spellEnd"/>
      <w:r w:rsidRPr="00E22E49">
        <w:t>: $id1})</w:t>
      </w:r>
    </w:p>
    <w:p w14:paraId="6A718E1E" w14:textId="77777777" w:rsidR="00E22E49" w:rsidRPr="00E22E49" w:rsidRDefault="00E22E49" w:rsidP="00E22E49">
      <w:pPr>
        <w:pStyle w:val="Codigo"/>
      </w:pPr>
      <w:r w:rsidRPr="00E22E49">
        <w:t xml:space="preserve">        MATCH (p</w:t>
      </w:r>
      <w:proofErr w:type="gramStart"/>
      <w:r w:rsidRPr="00E22E49">
        <w:t>2:Persona</w:t>
      </w:r>
      <w:proofErr w:type="gramEnd"/>
      <w:r w:rsidRPr="00E22E49">
        <w:t xml:space="preserve"> {</w:t>
      </w:r>
      <w:proofErr w:type="spellStart"/>
      <w:r w:rsidRPr="00E22E49">
        <w:t>id_sql</w:t>
      </w:r>
      <w:proofErr w:type="spellEnd"/>
      <w:r w:rsidRPr="00E22E49">
        <w:t>: $id2})</w:t>
      </w:r>
    </w:p>
    <w:p w14:paraId="21660A77" w14:textId="77777777" w:rsidR="00E22E49" w:rsidRPr="00E22E49" w:rsidRDefault="00E22E49" w:rsidP="00E22E49">
      <w:pPr>
        <w:pStyle w:val="Codigo"/>
      </w:pPr>
      <w:r w:rsidRPr="00E22E49">
        <w:t xml:space="preserve">        MERGE (p1)-</w:t>
      </w:r>
      <w:proofErr w:type="gramStart"/>
      <w:r w:rsidRPr="00E22E49">
        <w:t>[:AMIGO</w:t>
      </w:r>
      <w:proofErr w:type="gramEnd"/>
      <w:r w:rsidRPr="00E22E49">
        <w:t>_DE]-&gt;(p2)</w:t>
      </w:r>
    </w:p>
    <w:p w14:paraId="62AC2A7B" w14:textId="77777777" w:rsidR="00E22E49" w:rsidRPr="00E22E49" w:rsidRDefault="00E22E49" w:rsidP="00E22E49">
      <w:pPr>
        <w:pStyle w:val="Codigo"/>
      </w:pPr>
      <w:r w:rsidRPr="00E22E49">
        <w:t xml:space="preserve">        """</w:t>
      </w:r>
    </w:p>
    <w:p w14:paraId="01E693D1" w14:textId="77777777" w:rsidR="00E22E49" w:rsidRPr="00E22E49" w:rsidRDefault="00E22E49" w:rsidP="00E22E49">
      <w:pPr>
        <w:pStyle w:val="Codigo"/>
      </w:pPr>
      <w:r w:rsidRPr="00E22E49">
        <w:t xml:space="preserve">        </w:t>
      </w:r>
      <w:proofErr w:type="spellStart"/>
      <w:proofErr w:type="gramStart"/>
      <w:r w:rsidRPr="00E22E49">
        <w:t>tx.run</w:t>
      </w:r>
      <w:proofErr w:type="spellEnd"/>
      <w:r w:rsidRPr="00E22E49">
        <w:t>(</w:t>
      </w:r>
      <w:proofErr w:type="spellStart"/>
      <w:proofErr w:type="gramEnd"/>
      <w:r w:rsidRPr="00E22E49">
        <w:t>query</w:t>
      </w:r>
      <w:proofErr w:type="spellEnd"/>
      <w:r w:rsidRPr="00E22E49">
        <w:t>, id1=id1, id2=id2)</w:t>
      </w:r>
    </w:p>
    <w:p w14:paraId="05C17852" w14:textId="77777777" w:rsidR="00E22E49" w:rsidRPr="00E22E49" w:rsidRDefault="00E22E49" w:rsidP="00E22E49">
      <w:pPr>
        <w:pStyle w:val="Codigo"/>
      </w:pPr>
    </w:p>
    <w:p w14:paraId="6A318887" w14:textId="77777777" w:rsidR="00E22E49" w:rsidRPr="00E22E49" w:rsidRDefault="00E22E49" w:rsidP="00E22E49">
      <w:pPr>
        <w:pStyle w:val="Codigo"/>
      </w:pPr>
      <w:r w:rsidRPr="00E22E49">
        <w:t xml:space="preserve">    </w:t>
      </w:r>
      <w:proofErr w:type="spellStart"/>
      <w:r w:rsidRPr="00E22E49">
        <w:t>def</w:t>
      </w:r>
      <w:proofErr w:type="spellEnd"/>
      <w:r w:rsidRPr="00E22E49">
        <w:t xml:space="preserve"> </w:t>
      </w:r>
      <w:proofErr w:type="spellStart"/>
      <w:r w:rsidRPr="00E22E49">
        <w:t>ejecutar_migracion</w:t>
      </w:r>
      <w:proofErr w:type="spellEnd"/>
      <w:r w:rsidRPr="00E22E49">
        <w:t>(</w:t>
      </w:r>
      <w:proofErr w:type="spellStart"/>
      <w:r w:rsidRPr="00E22E49">
        <w:t>self</w:t>
      </w:r>
      <w:proofErr w:type="spellEnd"/>
      <w:r w:rsidRPr="00E22E49">
        <w:t>):</w:t>
      </w:r>
    </w:p>
    <w:p w14:paraId="094F905C" w14:textId="77777777" w:rsidR="00E22E49" w:rsidRPr="00E22E49" w:rsidRDefault="00E22E49" w:rsidP="00E22E49">
      <w:pPr>
        <w:pStyle w:val="Codigo"/>
      </w:pPr>
      <w:r w:rsidRPr="00E22E49">
        <w:t xml:space="preserve">        # 1. Migrar Usuarios</w:t>
      </w:r>
    </w:p>
    <w:p w14:paraId="4C61BE23" w14:textId="77777777" w:rsidR="00E22E49" w:rsidRPr="00E22E49" w:rsidRDefault="00E22E49" w:rsidP="00E22E49">
      <w:pPr>
        <w:pStyle w:val="Codigo"/>
      </w:pPr>
      <w:r w:rsidRPr="00E22E49">
        <w:t xml:space="preserve">        usuarios = </w:t>
      </w:r>
      <w:proofErr w:type="spellStart"/>
      <w:proofErr w:type="gramStart"/>
      <w:r w:rsidRPr="00E22E49">
        <w:t>self.obtener</w:t>
      </w:r>
      <w:proofErr w:type="gramEnd"/>
      <w:r w:rsidRPr="00E22E49">
        <w:t>_usuarios_</w:t>
      </w:r>
      <w:proofErr w:type="gramStart"/>
      <w:r w:rsidRPr="00E22E49">
        <w:t>pg</w:t>
      </w:r>
      <w:proofErr w:type="spellEnd"/>
      <w:r w:rsidRPr="00E22E49">
        <w:t>(</w:t>
      </w:r>
      <w:proofErr w:type="gramEnd"/>
      <w:r w:rsidRPr="00E22E49">
        <w:t>)</w:t>
      </w:r>
    </w:p>
    <w:p w14:paraId="5CC81EB4" w14:textId="77777777" w:rsidR="00E22E49" w:rsidRPr="00E22E49" w:rsidRDefault="00E22E49" w:rsidP="00E22E49">
      <w:pPr>
        <w:pStyle w:val="Codigo"/>
      </w:pPr>
      <w:r w:rsidRPr="00E22E49">
        <w:t xml:space="preserve">        </w:t>
      </w:r>
      <w:proofErr w:type="spellStart"/>
      <w:r w:rsidRPr="00E22E49">
        <w:t>with</w:t>
      </w:r>
      <w:proofErr w:type="spellEnd"/>
      <w:r w:rsidRPr="00E22E49">
        <w:t xml:space="preserve"> </w:t>
      </w:r>
      <w:proofErr w:type="spellStart"/>
      <w:r w:rsidRPr="00E22E49">
        <w:t>self.neo_</w:t>
      </w:r>
      <w:proofErr w:type="gramStart"/>
      <w:r w:rsidRPr="00E22E49">
        <w:t>driver.session</w:t>
      </w:r>
      <w:proofErr w:type="spellEnd"/>
      <w:proofErr w:type="gramEnd"/>
      <w:r w:rsidRPr="00E22E49">
        <w:t xml:space="preserve">() as </w:t>
      </w:r>
      <w:proofErr w:type="spellStart"/>
      <w:r w:rsidRPr="00E22E49">
        <w:t>session</w:t>
      </w:r>
      <w:proofErr w:type="spellEnd"/>
      <w:r w:rsidRPr="00E22E49">
        <w:t>:</w:t>
      </w:r>
    </w:p>
    <w:p w14:paraId="044EBF01" w14:textId="77777777" w:rsidR="00E22E49" w:rsidRPr="00E22E49" w:rsidRDefault="00E22E49" w:rsidP="00E22E49">
      <w:pPr>
        <w:pStyle w:val="Codigo"/>
      </w:pPr>
      <w:r w:rsidRPr="00E22E49">
        <w:t xml:space="preserve">            </w:t>
      </w:r>
      <w:proofErr w:type="spellStart"/>
      <w:r w:rsidRPr="00E22E49">
        <w:t>for</w:t>
      </w:r>
      <w:proofErr w:type="spellEnd"/>
      <w:r w:rsidRPr="00E22E49">
        <w:t xml:space="preserve"> u in usuarios:</w:t>
      </w:r>
    </w:p>
    <w:p w14:paraId="5C023425" w14:textId="77777777" w:rsidR="00E22E49" w:rsidRPr="00E22E49" w:rsidRDefault="00E22E49" w:rsidP="00E22E49">
      <w:pPr>
        <w:pStyle w:val="Codigo"/>
      </w:pPr>
      <w:r w:rsidRPr="00E22E49">
        <w:t xml:space="preserve">                </w:t>
      </w:r>
      <w:proofErr w:type="spellStart"/>
      <w:proofErr w:type="gramStart"/>
      <w:r w:rsidRPr="00E22E49">
        <w:t>print</w:t>
      </w:r>
      <w:proofErr w:type="spellEnd"/>
      <w:r w:rsidRPr="00E22E49">
        <w:t>(</w:t>
      </w:r>
      <w:proofErr w:type="spellStart"/>
      <w:proofErr w:type="gramEnd"/>
      <w:r w:rsidRPr="00E22E49">
        <w:t>f"Migrando</w:t>
      </w:r>
      <w:proofErr w:type="spellEnd"/>
      <w:r w:rsidRPr="00E22E49">
        <w:t xml:space="preserve"> usuario: {</w:t>
      </w:r>
      <w:proofErr w:type="gramStart"/>
      <w:r w:rsidRPr="00E22E49">
        <w:t>u[</w:t>
      </w:r>
      <w:proofErr w:type="gramEnd"/>
      <w:r w:rsidRPr="00E22E49">
        <w:t>1]}")</w:t>
      </w:r>
    </w:p>
    <w:p w14:paraId="5B9764C7" w14:textId="77777777" w:rsidR="00E22E49" w:rsidRPr="00E22E49" w:rsidRDefault="00E22E49" w:rsidP="00E22E49">
      <w:pPr>
        <w:pStyle w:val="Codigo"/>
      </w:pPr>
      <w:r w:rsidRPr="00E22E49">
        <w:t xml:space="preserve">                </w:t>
      </w:r>
      <w:proofErr w:type="spellStart"/>
      <w:proofErr w:type="gramStart"/>
      <w:r w:rsidRPr="00E22E49">
        <w:t>session.execute</w:t>
      </w:r>
      <w:proofErr w:type="gramEnd"/>
      <w:r w:rsidRPr="00E22E49">
        <w:t>_</w:t>
      </w:r>
      <w:proofErr w:type="gramStart"/>
      <w:r w:rsidRPr="00E22E49">
        <w:t>write</w:t>
      </w:r>
      <w:proofErr w:type="spellEnd"/>
      <w:r w:rsidRPr="00E22E49">
        <w:t>(self.crear</w:t>
      </w:r>
      <w:proofErr w:type="gramEnd"/>
      <w:r w:rsidRPr="00E22E49">
        <w:t xml:space="preserve">_nodo_usuario_neo4j, </w:t>
      </w:r>
      <w:proofErr w:type="gramStart"/>
      <w:r w:rsidRPr="00E22E49">
        <w:t>u[</w:t>
      </w:r>
      <w:proofErr w:type="gramEnd"/>
      <w:r w:rsidRPr="00E22E49">
        <w:t xml:space="preserve">0], </w:t>
      </w:r>
      <w:proofErr w:type="gramStart"/>
      <w:r w:rsidRPr="00E22E49">
        <w:t>u[</w:t>
      </w:r>
      <w:proofErr w:type="gramEnd"/>
      <w:r w:rsidRPr="00E22E49">
        <w:t xml:space="preserve">1], </w:t>
      </w:r>
      <w:proofErr w:type="gramStart"/>
      <w:r w:rsidRPr="00E22E49">
        <w:t>u[</w:t>
      </w:r>
      <w:proofErr w:type="gramEnd"/>
      <w:r w:rsidRPr="00E22E49">
        <w:t>2])</w:t>
      </w:r>
    </w:p>
    <w:p w14:paraId="5A02115D" w14:textId="77777777" w:rsidR="00E22E49" w:rsidRPr="00E22E49" w:rsidRDefault="00E22E49" w:rsidP="00E22E49">
      <w:pPr>
        <w:pStyle w:val="Codigo"/>
      </w:pPr>
    </w:p>
    <w:p w14:paraId="1C610C48" w14:textId="77777777" w:rsidR="00E22E49" w:rsidRPr="00E22E49" w:rsidRDefault="00E22E49" w:rsidP="00E22E49">
      <w:pPr>
        <w:pStyle w:val="Codigo"/>
      </w:pPr>
      <w:r w:rsidRPr="00E22E49">
        <w:t xml:space="preserve">        # 2. Migrar Amistades</w:t>
      </w:r>
    </w:p>
    <w:p w14:paraId="5220E46C" w14:textId="77777777" w:rsidR="00E22E49" w:rsidRPr="00E22E49" w:rsidRDefault="00E22E49" w:rsidP="00E22E49">
      <w:pPr>
        <w:pStyle w:val="Codigo"/>
      </w:pPr>
      <w:r w:rsidRPr="00E22E49">
        <w:t xml:space="preserve">        amistades = </w:t>
      </w:r>
      <w:proofErr w:type="spellStart"/>
      <w:proofErr w:type="gramStart"/>
      <w:r w:rsidRPr="00E22E49">
        <w:t>self.obtener</w:t>
      </w:r>
      <w:proofErr w:type="gramEnd"/>
      <w:r w:rsidRPr="00E22E49">
        <w:t>_amistades_</w:t>
      </w:r>
      <w:proofErr w:type="gramStart"/>
      <w:r w:rsidRPr="00E22E49">
        <w:t>pg</w:t>
      </w:r>
      <w:proofErr w:type="spellEnd"/>
      <w:r w:rsidRPr="00E22E49">
        <w:t>(</w:t>
      </w:r>
      <w:proofErr w:type="gramEnd"/>
      <w:r w:rsidRPr="00E22E49">
        <w:t>)</w:t>
      </w:r>
    </w:p>
    <w:p w14:paraId="52E7DAE6" w14:textId="77777777" w:rsidR="00E22E49" w:rsidRPr="00E22E49" w:rsidRDefault="00E22E49" w:rsidP="00E22E49">
      <w:pPr>
        <w:pStyle w:val="Codigo"/>
      </w:pPr>
      <w:r w:rsidRPr="00E22E49">
        <w:t xml:space="preserve">        </w:t>
      </w:r>
      <w:proofErr w:type="spellStart"/>
      <w:r w:rsidRPr="00E22E49">
        <w:t>with</w:t>
      </w:r>
      <w:proofErr w:type="spellEnd"/>
      <w:r w:rsidRPr="00E22E49">
        <w:t xml:space="preserve"> </w:t>
      </w:r>
      <w:proofErr w:type="spellStart"/>
      <w:r w:rsidRPr="00E22E49">
        <w:t>self.neo_</w:t>
      </w:r>
      <w:proofErr w:type="gramStart"/>
      <w:r w:rsidRPr="00E22E49">
        <w:t>driver.session</w:t>
      </w:r>
      <w:proofErr w:type="spellEnd"/>
      <w:proofErr w:type="gramEnd"/>
      <w:r w:rsidRPr="00E22E49">
        <w:t xml:space="preserve">() as </w:t>
      </w:r>
      <w:proofErr w:type="spellStart"/>
      <w:r w:rsidRPr="00E22E49">
        <w:t>session</w:t>
      </w:r>
      <w:proofErr w:type="spellEnd"/>
      <w:r w:rsidRPr="00E22E49">
        <w:t>:</w:t>
      </w:r>
    </w:p>
    <w:p w14:paraId="23C59754" w14:textId="77777777" w:rsidR="00E22E49" w:rsidRPr="00E22E49" w:rsidRDefault="00E22E49" w:rsidP="00E22E49">
      <w:pPr>
        <w:pStyle w:val="Codigo"/>
      </w:pPr>
      <w:r w:rsidRPr="00E22E49">
        <w:t xml:space="preserve">            </w:t>
      </w:r>
      <w:proofErr w:type="spellStart"/>
      <w:r w:rsidRPr="00E22E49">
        <w:t>for</w:t>
      </w:r>
      <w:proofErr w:type="spellEnd"/>
      <w:r w:rsidRPr="00E22E49">
        <w:t xml:space="preserve"> am in amistades:</w:t>
      </w:r>
    </w:p>
    <w:p w14:paraId="6E4B28F6" w14:textId="77777777" w:rsidR="00E22E49" w:rsidRPr="00E22E49" w:rsidRDefault="00E22E49" w:rsidP="00E22E49">
      <w:pPr>
        <w:pStyle w:val="Codigo"/>
      </w:pPr>
      <w:r w:rsidRPr="00E22E49">
        <w:t xml:space="preserve">                </w:t>
      </w:r>
      <w:proofErr w:type="spellStart"/>
      <w:proofErr w:type="gramStart"/>
      <w:r w:rsidRPr="00E22E49">
        <w:t>print</w:t>
      </w:r>
      <w:proofErr w:type="spellEnd"/>
      <w:r w:rsidRPr="00E22E49">
        <w:t>(</w:t>
      </w:r>
      <w:proofErr w:type="spellStart"/>
      <w:proofErr w:type="gramEnd"/>
      <w:r w:rsidRPr="00E22E49">
        <w:t>f"Creando</w:t>
      </w:r>
      <w:proofErr w:type="spellEnd"/>
      <w:r w:rsidRPr="00E22E49">
        <w:t xml:space="preserve"> amistad entre ID {</w:t>
      </w:r>
      <w:proofErr w:type="gramStart"/>
      <w:r w:rsidRPr="00E22E49">
        <w:t>am[</w:t>
      </w:r>
      <w:proofErr w:type="gramEnd"/>
      <w:r w:rsidRPr="00E22E49">
        <w:t>0]} y {</w:t>
      </w:r>
      <w:proofErr w:type="gramStart"/>
      <w:r w:rsidRPr="00E22E49">
        <w:t>am[</w:t>
      </w:r>
      <w:proofErr w:type="gramEnd"/>
      <w:r w:rsidRPr="00E22E49">
        <w:t>1]}")</w:t>
      </w:r>
    </w:p>
    <w:p w14:paraId="546F4F17" w14:textId="77777777" w:rsidR="00E22E49" w:rsidRPr="00E22E49" w:rsidRDefault="00E22E49" w:rsidP="00E22E49">
      <w:pPr>
        <w:pStyle w:val="Codigo"/>
      </w:pPr>
      <w:r w:rsidRPr="00E22E49">
        <w:t xml:space="preserve">                </w:t>
      </w:r>
      <w:proofErr w:type="spellStart"/>
      <w:proofErr w:type="gramStart"/>
      <w:r w:rsidRPr="00E22E49">
        <w:t>session.execute</w:t>
      </w:r>
      <w:proofErr w:type="gramEnd"/>
      <w:r w:rsidRPr="00E22E49">
        <w:t>_</w:t>
      </w:r>
      <w:proofErr w:type="gramStart"/>
      <w:r w:rsidRPr="00E22E49">
        <w:t>write</w:t>
      </w:r>
      <w:proofErr w:type="spellEnd"/>
      <w:r w:rsidRPr="00E22E49">
        <w:t>(self.crear</w:t>
      </w:r>
      <w:proofErr w:type="gramEnd"/>
      <w:r w:rsidRPr="00E22E49">
        <w:t xml:space="preserve">_relacion_amistad_neo4j, </w:t>
      </w:r>
      <w:proofErr w:type="gramStart"/>
      <w:r w:rsidRPr="00E22E49">
        <w:t>am[</w:t>
      </w:r>
      <w:proofErr w:type="gramEnd"/>
      <w:r w:rsidRPr="00E22E49">
        <w:t xml:space="preserve">0], </w:t>
      </w:r>
      <w:proofErr w:type="gramStart"/>
      <w:r w:rsidRPr="00E22E49">
        <w:t>am[</w:t>
      </w:r>
      <w:proofErr w:type="gramEnd"/>
      <w:r w:rsidRPr="00E22E49">
        <w:t>1])</w:t>
      </w:r>
    </w:p>
    <w:p w14:paraId="4D3A0A95" w14:textId="77777777" w:rsidR="00E22E49" w:rsidRPr="00E22E49" w:rsidRDefault="00E22E49" w:rsidP="00E22E49">
      <w:pPr>
        <w:pStyle w:val="Codigo"/>
      </w:pPr>
      <w:r w:rsidRPr="00E22E49">
        <w:t xml:space="preserve">        </w:t>
      </w:r>
    </w:p>
    <w:p w14:paraId="46B4DF2E" w14:textId="77777777" w:rsidR="00E22E49" w:rsidRPr="00E22E49" w:rsidRDefault="00E22E49" w:rsidP="00E22E49">
      <w:pPr>
        <w:pStyle w:val="Codigo"/>
      </w:pPr>
      <w:r w:rsidRPr="00E22E49">
        <w:t xml:space="preserve">        </w:t>
      </w:r>
      <w:proofErr w:type="spellStart"/>
      <w:proofErr w:type="gramStart"/>
      <w:r w:rsidRPr="00E22E49">
        <w:t>print</w:t>
      </w:r>
      <w:proofErr w:type="spellEnd"/>
      <w:r w:rsidRPr="00E22E49">
        <w:t>(</w:t>
      </w:r>
      <w:proofErr w:type="gramEnd"/>
      <w:r w:rsidRPr="00E22E49">
        <w:t>"Migración completada con éxito.")</w:t>
      </w:r>
    </w:p>
    <w:p w14:paraId="23E2B484" w14:textId="77777777" w:rsidR="00E22E49" w:rsidRPr="00E22E49" w:rsidRDefault="00E22E49" w:rsidP="00E22E49">
      <w:pPr>
        <w:pStyle w:val="Codigo"/>
      </w:pPr>
    </w:p>
    <w:p w14:paraId="4B33E666" w14:textId="77777777" w:rsidR="00E22E49" w:rsidRPr="00E22E49" w:rsidRDefault="00E22E49" w:rsidP="00E22E49">
      <w:pPr>
        <w:pStyle w:val="Codigo"/>
      </w:pPr>
      <w:r w:rsidRPr="00E22E49">
        <w:t xml:space="preserve">    </w:t>
      </w:r>
      <w:proofErr w:type="spellStart"/>
      <w:r w:rsidRPr="00E22E49">
        <w:t>def</w:t>
      </w:r>
      <w:proofErr w:type="spellEnd"/>
      <w:r w:rsidRPr="00E22E49">
        <w:t xml:space="preserve"> cerrar(</w:t>
      </w:r>
      <w:proofErr w:type="spellStart"/>
      <w:r w:rsidRPr="00E22E49">
        <w:t>self</w:t>
      </w:r>
      <w:proofErr w:type="spellEnd"/>
      <w:r w:rsidRPr="00E22E49">
        <w:t>):</w:t>
      </w:r>
    </w:p>
    <w:p w14:paraId="211AA49C" w14:textId="77777777" w:rsidR="00E22E49" w:rsidRPr="00E22E49" w:rsidRDefault="00E22E49" w:rsidP="00E22E49">
      <w:pPr>
        <w:pStyle w:val="Codigo"/>
      </w:pPr>
      <w:r w:rsidRPr="00E22E49">
        <w:t xml:space="preserve">        </w:t>
      </w:r>
      <w:proofErr w:type="spellStart"/>
      <w:r w:rsidRPr="00E22E49">
        <w:t>self.pg_</w:t>
      </w:r>
      <w:proofErr w:type="gramStart"/>
      <w:r w:rsidRPr="00E22E49">
        <w:t>conn.close</w:t>
      </w:r>
      <w:proofErr w:type="spellEnd"/>
      <w:proofErr w:type="gramEnd"/>
      <w:r w:rsidRPr="00E22E49">
        <w:t>()</w:t>
      </w:r>
    </w:p>
    <w:p w14:paraId="1629A813" w14:textId="77777777" w:rsidR="00E22E49" w:rsidRPr="00E22E49" w:rsidRDefault="00E22E49" w:rsidP="00E22E49">
      <w:pPr>
        <w:pStyle w:val="Codigo"/>
      </w:pPr>
      <w:r w:rsidRPr="00E22E49">
        <w:t xml:space="preserve">        </w:t>
      </w:r>
      <w:proofErr w:type="spellStart"/>
      <w:r w:rsidRPr="00E22E49">
        <w:t>self.neo_</w:t>
      </w:r>
      <w:proofErr w:type="gramStart"/>
      <w:r w:rsidRPr="00E22E49">
        <w:t>driver.close</w:t>
      </w:r>
      <w:proofErr w:type="spellEnd"/>
      <w:proofErr w:type="gramEnd"/>
      <w:r w:rsidRPr="00E22E49">
        <w:t>()</w:t>
      </w:r>
    </w:p>
    <w:p w14:paraId="5721AB9B" w14:textId="77777777" w:rsidR="00E22E49" w:rsidRPr="00E22E49" w:rsidRDefault="00E22E49" w:rsidP="00E22E49">
      <w:pPr>
        <w:pStyle w:val="Codigo"/>
      </w:pPr>
    </w:p>
    <w:p w14:paraId="41C136D2" w14:textId="77777777" w:rsidR="00E22E49" w:rsidRPr="00E22E49" w:rsidRDefault="00E22E49" w:rsidP="00E22E49">
      <w:pPr>
        <w:pStyle w:val="Codigo"/>
      </w:pPr>
      <w:proofErr w:type="spellStart"/>
      <w:r w:rsidRPr="00E22E49">
        <w:t>if</w:t>
      </w:r>
      <w:proofErr w:type="spellEnd"/>
      <w:r w:rsidRPr="00E22E49">
        <w:t xml:space="preserve"> __</w:t>
      </w:r>
      <w:proofErr w:type="spellStart"/>
      <w:r w:rsidRPr="00E22E49">
        <w:t>name</w:t>
      </w:r>
      <w:proofErr w:type="spellEnd"/>
      <w:r w:rsidRPr="00E22E49">
        <w:t>__ == "__</w:t>
      </w:r>
      <w:proofErr w:type="spellStart"/>
      <w:r w:rsidRPr="00E22E49">
        <w:t>main</w:t>
      </w:r>
      <w:proofErr w:type="spellEnd"/>
      <w:r w:rsidRPr="00E22E49">
        <w:t>__":</w:t>
      </w:r>
    </w:p>
    <w:p w14:paraId="2C60E424" w14:textId="77777777" w:rsidR="00E22E49" w:rsidRPr="00E22E49" w:rsidRDefault="00E22E49" w:rsidP="00E22E49">
      <w:pPr>
        <w:pStyle w:val="Codigo"/>
      </w:pPr>
      <w:r w:rsidRPr="00E22E49">
        <w:t xml:space="preserve">    </w:t>
      </w:r>
      <w:proofErr w:type="gramStart"/>
      <w:r w:rsidRPr="00E22E49">
        <w:t>app</w:t>
      </w:r>
      <w:proofErr w:type="gramEnd"/>
      <w:r w:rsidRPr="00E22E49">
        <w:t xml:space="preserve"> = </w:t>
      </w:r>
      <w:proofErr w:type="spellStart"/>
      <w:proofErr w:type="gramStart"/>
      <w:r w:rsidRPr="00E22E49">
        <w:t>MigradorPoliglota</w:t>
      </w:r>
      <w:proofErr w:type="spellEnd"/>
      <w:r w:rsidRPr="00E22E49">
        <w:t>(</w:t>
      </w:r>
      <w:proofErr w:type="gramEnd"/>
      <w:r w:rsidRPr="00E22E49">
        <w:t>)</w:t>
      </w:r>
    </w:p>
    <w:p w14:paraId="1C1D085B" w14:textId="77777777" w:rsidR="00E22E49" w:rsidRPr="00E22E49" w:rsidRDefault="00E22E49" w:rsidP="00E22E49">
      <w:pPr>
        <w:pStyle w:val="Codigo"/>
      </w:pPr>
      <w:r w:rsidRPr="00E22E49">
        <w:t xml:space="preserve">    </w:t>
      </w:r>
      <w:proofErr w:type="spellStart"/>
      <w:proofErr w:type="gramStart"/>
      <w:r w:rsidRPr="00E22E49">
        <w:t>app.ejecutar</w:t>
      </w:r>
      <w:proofErr w:type="gramEnd"/>
      <w:r w:rsidRPr="00E22E49">
        <w:t>_</w:t>
      </w:r>
      <w:proofErr w:type="gramStart"/>
      <w:r w:rsidRPr="00E22E49">
        <w:t>migracion</w:t>
      </w:r>
      <w:proofErr w:type="spellEnd"/>
      <w:r w:rsidRPr="00E22E49">
        <w:t>(</w:t>
      </w:r>
      <w:proofErr w:type="gramEnd"/>
      <w:r w:rsidRPr="00E22E49">
        <w:t>)</w:t>
      </w:r>
    </w:p>
    <w:p w14:paraId="20D64548" w14:textId="77777777" w:rsidR="00E22E49" w:rsidRPr="00E22E49" w:rsidRDefault="00E22E49" w:rsidP="00E22E49">
      <w:pPr>
        <w:pStyle w:val="Codigo"/>
      </w:pPr>
      <w:r w:rsidRPr="00E22E49">
        <w:t xml:space="preserve">    </w:t>
      </w:r>
      <w:proofErr w:type="spellStart"/>
      <w:proofErr w:type="gramStart"/>
      <w:r w:rsidRPr="00E22E49">
        <w:t>app.cerrar</w:t>
      </w:r>
      <w:proofErr w:type="spellEnd"/>
      <w:proofErr w:type="gramEnd"/>
      <w:r w:rsidRPr="00E22E49">
        <w:t>()</w:t>
      </w:r>
    </w:p>
    <w:p w14:paraId="109F03BC" w14:textId="77777777" w:rsidR="00E22E49" w:rsidRDefault="00E22E49">
      <w:pPr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572C93CD" w14:textId="21F3E926" w:rsidR="00E22E49" w:rsidRPr="00E22E49" w:rsidRDefault="00E22E49" w:rsidP="00E22E49">
      <w:pPr>
        <w:rPr>
          <w:b/>
          <w:bCs/>
        </w:rPr>
      </w:pPr>
      <w:r w:rsidRPr="00E22E49">
        <w:rPr>
          <w:b/>
          <w:bCs/>
        </w:rPr>
        <w:t>5. Rúbrica de Evaluación</w:t>
      </w:r>
      <w:r>
        <w:rPr>
          <w:b/>
          <w:bCs/>
        </w:rPr>
        <w:t>:</w:t>
      </w:r>
    </w:p>
    <w:p w14:paraId="642F0599" w14:textId="6B0F1838" w:rsidR="00E22E49" w:rsidRPr="00E22E49" w:rsidRDefault="00E22E49" w:rsidP="00E22E49">
      <w:pPr>
        <w:numPr>
          <w:ilvl w:val="0"/>
          <w:numId w:val="6"/>
        </w:numPr>
      </w:pPr>
      <w:r w:rsidRPr="00E22E49">
        <w:rPr>
          <w:b/>
          <w:bCs/>
        </w:rPr>
        <w:t>Integridad SQL (</w:t>
      </w:r>
      <w:r>
        <w:rPr>
          <w:b/>
          <w:bCs/>
        </w:rPr>
        <w:t>15</w:t>
      </w:r>
      <w:r w:rsidRPr="00E22E49">
        <w:rPr>
          <w:b/>
          <w:bCs/>
        </w:rPr>
        <w:t>%):</w:t>
      </w:r>
      <w:r w:rsidRPr="00E22E49">
        <w:t xml:space="preserve"> ¿Lograron alterar las tablas correctamente? ¿Funcionan las </w:t>
      </w:r>
      <w:proofErr w:type="spellStart"/>
      <w:r w:rsidRPr="00E22E49">
        <w:t>FKs</w:t>
      </w:r>
      <w:proofErr w:type="spellEnd"/>
      <w:r w:rsidRPr="00E22E49">
        <w:t>?</w:t>
      </w:r>
    </w:p>
    <w:p w14:paraId="7AF6AE86" w14:textId="397F221F" w:rsidR="00E22E49" w:rsidRPr="00E22E49" w:rsidRDefault="00E22E49" w:rsidP="00E22E49">
      <w:pPr>
        <w:numPr>
          <w:ilvl w:val="0"/>
          <w:numId w:val="6"/>
        </w:numPr>
      </w:pPr>
      <w:r w:rsidRPr="00E22E49">
        <w:rPr>
          <w:b/>
          <w:bCs/>
        </w:rPr>
        <w:t>Procedimientos y Vistas (</w:t>
      </w:r>
      <w:r>
        <w:rPr>
          <w:b/>
          <w:bCs/>
        </w:rPr>
        <w:t>1</w:t>
      </w:r>
      <w:r w:rsidRPr="00E22E49">
        <w:rPr>
          <w:b/>
          <w:bCs/>
        </w:rPr>
        <w:t>5%):</w:t>
      </w:r>
      <w:r w:rsidRPr="00E22E49">
        <w:t xml:space="preserve"> ¿El </w:t>
      </w:r>
      <w:proofErr w:type="spellStart"/>
      <w:r w:rsidRPr="00E22E49">
        <w:t>stored</w:t>
      </w:r>
      <w:proofErr w:type="spellEnd"/>
      <w:r w:rsidRPr="00E22E49">
        <w:t xml:space="preserve"> </w:t>
      </w:r>
      <w:proofErr w:type="spellStart"/>
      <w:r w:rsidRPr="00E22E49">
        <w:t>procedure</w:t>
      </w:r>
      <w:proofErr w:type="spellEnd"/>
      <w:r w:rsidRPr="00E22E49">
        <w:t xml:space="preserve"> evita errores lógicos? ¿La vista muestra la data agregada correctamente?</w:t>
      </w:r>
    </w:p>
    <w:p w14:paraId="649232C1" w14:textId="77777777" w:rsidR="00E22E49" w:rsidRPr="00E22E49" w:rsidRDefault="00E22E49" w:rsidP="00E22E49">
      <w:pPr>
        <w:numPr>
          <w:ilvl w:val="0"/>
          <w:numId w:val="6"/>
        </w:numPr>
      </w:pPr>
      <w:r w:rsidRPr="00E22E49">
        <w:rPr>
          <w:b/>
          <w:bCs/>
        </w:rPr>
        <w:t>Script Python (30%):</w:t>
      </w:r>
      <w:r w:rsidRPr="00E22E49">
        <w:t> ¿El código corre sin errores? ¿Se conecta a ambas bases? ¿Maneja las sesiones correctamente?</w:t>
      </w:r>
    </w:p>
    <w:p w14:paraId="57B1FB7D" w14:textId="77777777" w:rsidR="00E22E49" w:rsidRDefault="00E22E49" w:rsidP="00E22E49">
      <w:pPr>
        <w:numPr>
          <w:ilvl w:val="0"/>
          <w:numId w:val="6"/>
        </w:numPr>
      </w:pPr>
      <w:r w:rsidRPr="00E22E49">
        <w:rPr>
          <w:b/>
          <w:bCs/>
        </w:rPr>
        <w:t>Neo4j y Políglota (20%):</w:t>
      </w:r>
      <w:r w:rsidRPr="00E22E49">
        <w:t xml:space="preserve"> ¿El grafo resultante en Neo4j es visualmente correcto? ¿Pueden explicar la ventaja de usar grafos para "amigos de amigos" versus usar SQL con muchos </w:t>
      </w:r>
      <w:proofErr w:type="spellStart"/>
      <w:r w:rsidRPr="00E22E49">
        <w:t>JOINs</w:t>
      </w:r>
      <w:proofErr w:type="spellEnd"/>
      <w:r w:rsidRPr="00E22E49">
        <w:t>?</w:t>
      </w:r>
    </w:p>
    <w:p w14:paraId="4E14E218" w14:textId="75142776" w:rsidR="00E22E49" w:rsidRPr="00E22E49" w:rsidRDefault="00E22E49" w:rsidP="00E22E49">
      <w:pPr>
        <w:numPr>
          <w:ilvl w:val="0"/>
          <w:numId w:val="6"/>
        </w:numPr>
      </w:pPr>
      <w:r w:rsidRPr="00E22E49">
        <w:t xml:space="preserve">Automatización utilizando </w:t>
      </w:r>
      <w:proofErr w:type="spellStart"/>
      <w:r w:rsidRPr="00E22E49">
        <w:t>Json</w:t>
      </w:r>
      <w:proofErr w:type="spellEnd"/>
      <w:r w:rsidRPr="00E22E49">
        <w:t xml:space="preserve"> 20%</w:t>
      </w:r>
    </w:p>
    <w:p w14:paraId="6E618AD6" w14:textId="77777777" w:rsidR="00E22E49" w:rsidRPr="00E22E49" w:rsidRDefault="00E22E49" w:rsidP="00E22E49">
      <w:pPr>
        <w:ind w:left="720"/>
      </w:pPr>
    </w:p>
    <w:p w14:paraId="63864036" w14:textId="77777777" w:rsidR="00542390" w:rsidRDefault="00542390" w:rsidP="00E22E49"/>
    <w:sectPr w:rsidR="00542390" w:rsidSect="00B3259D">
      <w:headerReference w:type="first" r:id="rId12"/>
      <w:footerReference w:type="first" r:id="rId13"/>
      <w:pgSz w:w="12240" w:h="15840"/>
      <w:pgMar w:top="1417" w:right="1701" w:bottom="1417" w:left="1701" w:header="708" w:footer="708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F0B82" w14:textId="77777777" w:rsidR="00D001AB" w:rsidRDefault="00D001AB" w:rsidP="00542390">
      <w:r>
        <w:separator/>
      </w:r>
    </w:p>
  </w:endnote>
  <w:endnote w:type="continuationSeparator" w:id="0">
    <w:p w14:paraId="06A64C87" w14:textId="77777777" w:rsidR="00D001AB" w:rsidRDefault="00D001AB" w:rsidP="005423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">
    <w:altName w:val="Abadi"/>
    <w:charset w:val="00"/>
    <w:family w:val="swiss"/>
    <w:pitch w:val="variable"/>
    <w:sig w:usb0="80000003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49786" w14:textId="77777777" w:rsidR="00C1524C" w:rsidRDefault="00C1524C">
    <w:pPr>
      <w:pStyle w:val="Piedepgina"/>
      <w:jc w:val="right"/>
      <w:rPr>
        <w:rFonts w:asciiTheme="majorHAnsi" w:eastAsiaTheme="majorEastAsia" w:hAnsiTheme="majorHAnsi" w:cstheme="majorBidi"/>
        <w:sz w:val="28"/>
        <w:szCs w:val="28"/>
      </w:rPr>
    </w:pPr>
  </w:p>
  <w:p w14:paraId="0F55CB19" w14:textId="77777777" w:rsidR="00C1524C" w:rsidRDefault="00C1524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  <w:lang w:val="es-ES"/>
      </w:rPr>
      <w:id w:val="764352357"/>
      <w:docPartObj>
        <w:docPartGallery w:val="Page Numbers (Bottom of Page)"/>
        <w:docPartUnique/>
      </w:docPartObj>
    </w:sdtPr>
    <w:sdtEndPr>
      <w:rPr>
        <w:lang w:val="es-CO"/>
      </w:rPr>
    </w:sdtEndPr>
    <w:sdtContent>
      <w:p w14:paraId="14483048" w14:textId="77777777" w:rsidR="00B3259D" w:rsidRPr="00B3259D" w:rsidRDefault="00B3259D" w:rsidP="00B3259D">
        <w:pPr>
          <w:tabs>
            <w:tab w:val="center" w:pos="4419"/>
            <w:tab w:val="right" w:pos="8838"/>
          </w:tabs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 w:rsidRPr="00B3259D">
          <w:rPr>
            <w:rFonts w:asciiTheme="majorHAnsi" w:eastAsiaTheme="majorEastAsia" w:hAnsiTheme="majorHAnsi" w:cstheme="majorBidi"/>
            <w:sz w:val="28"/>
            <w:szCs w:val="28"/>
            <w:lang w:val="es-ES"/>
          </w:rPr>
          <w:t xml:space="preserve">pág. </w:t>
        </w:r>
        <w:r w:rsidRPr="00B3259D">
          <w:rPr>
            <w:rFonts w:asciiTheme="minorHAnsi" w:eastAsiaTheme="minorEastAsia" w:hAnsiTheme="minorHAnsi" w:cs="Times New Roman"/>
            <w:sz w:val="22"/>
          </w:rPr>
          <w:fldChar w:fldCharType="begin"/>
        </w:r>
        <w:r w:rsidRPr="00B3259D">
          <w:instrText>PAGE    \* MERGEFORMAT</w:instrText>
        </w:r>
        <w:r w:rsidRPr="00B3259D">
          <w:rPr>
            <w:rFonts w:asciiTheme="minorHAnsi" w:eastAsiaTheme="minorEastAsia" w:hAnsiTheme="minorHAnsi" w:cs="Times New Roman"/>
            <w:sz w:val="22"/>
          </w:rPr>
          <w:fldChar w:fldCharType="separate"/>
        </w:r>
        <w:r w:rsidRPr="00B3259D">
          <w:rPr>
            <w:rFonts w:asciiTheme="minorHAnsi" w:eastAsiaTheme="minorEastAsia" w:hAnsiTheme="minorHAnsi" w:cs="Times New Roman"/>
            <w:sz w:val="22"/>
          </w:rPr>
          <w:t>II</w:t>
        </w:r>
        <w:r w:rsidRPr="00B3259D"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3070F474" w14:textId="77777777" w:rsidR="00B3259D" w:rsidRDefault="00B3259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  <w:lang w:val="es-ES"/>
      </w:rPr>
      <w:id w:val="-810244749"/>
      <w:docPartObj>
        <w:docPartGallery w:val="Page Numbers (Bottom of Page)"/>
        <w:docPartUnique/>
      </w:docPartObj>
    </w:sdtPr>
    <w:sdtEndPr>
      <w:rPr>
        <w:lang w:val="es-CO"/>
      </w:rPr>
    </w:sdtEndPr>
    <w:sdtContent>
      <w:p w14:paraId="66D29398" w14:textId="77777777" w:rsidR="00B3259D" w:rsidRDefault="00B3259D">
        <w:pPr>
          <w:pStyle w:val="Piedepgina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 w:rsidRPr="00B3259D">
          <w:rPr>
            <w:rFonts w:asciiTheme="majorHAnsi" w:eastAsiaTheme="majorEastAsia" w:hAnsiTheme="majorHAnsi" w:cstheme="majorBidi"/>
            <w:i/>
            <w:iCs/>
            <w:sz w:val="28"/>
            <w:szCs w:val="28"/>
            <w:lang w:val="es-ES"/>
          </w:rPr>
          <w:t xml:space="preserve">pág. </w:t>
        </w:r>
        <w:r w:rsidRPr="00B3259D">
          <w:rPr>
            <w:rFonts w:asciiTheme="minorHAnsi" w:eastAsiaTheme="minorEastAsia" w:hAnsiTheme="minorHAnsi" w:cs="Times New Roman"/>
            <w:i/>
            <w:iCs/>
            <w:sz w:val="22"/>
          </w:rPr>
          <w:fldChar w:fldCharType="begin"/>
        </w:r>
        <w:r w:rsidRPr="00B3259D">
          <w:rPr>
            <w:i/>
            <w:iCs/>
          </w:rPr>
          <w:instrText>PAGE    \* MERGEFORMAT</w:instrText>
        </w:r>
        <w:r w:rsidRPr="00B3259D">
          <w:rPr>
            <w:rFonts w:asciiTheme="minorHAnsi" w:eastAsiaTheme="minorEastAsia" w:hAnsiTheme="minorHAnsi" w:cs="Times New Roman"/>
            <w:i/>
            <w:iCs/>
            <w:sz w:val="22"/>
          </w:rPr>
          <w:fldChar w:fldCharType="separate"/>
        </w:r>
        <w:r w:rsidRPr="00B3259D">
          <w:rPr>
            <w:rFonts w:asciiTheme="majorHAnsi" w:eastAsiaTheme="majorEastAsia" w:hAnsiTheme="majorHAnsi" w:cstheme="majorBidi"/>
            <w:i/>
            <w:iCs/>
            <w:sz w:val="28"/>
            <w:szCs w:val="28"/>
            <w:lang w:val="es-ES"/>
          </w:rPr>
          <w:t>2</w:t>
        </w:r>
        <w:r w:rsidRPr="00B3259D">
          <w:rPr>
            <w:rFonts w:asciiTheme="majorHAnsi" w:eastAsiaTheme="majorEastAsia" w:hAnsiTheme="majorHAnsi" w:cstheme="majorBidi"/>
            <w:i/>
            <w:iCs/>
            <w:sz w:val="28"/>
            <w:szCs w:val="28"/>
          </w:rPr>
          <w:fldChar w:fldCharType="end"/>
        </w:r>
      </w:p>
    </w:sdtContent>
  </w:sdt>
  <w:p w14:paraId="37750C8E" w14:textId="77777777" w:rsidR="00B3259D" w:rsidRDefault="00B3259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70F4E" w14:textId="77777777" w:rsidR="00D001AB" w:rsidRDefault="00D001AB" w:rsidP="00542390">
      <w:r>
        <w:separator/>
      </w:r>
    </w:p>
  </w:footnote>
  <w:footnote w:type="continuationSeparator" w:id="0">
    <w:p w14:paraId="2CC97EBF" w14:textId="77777777" w:rsidR="00D001AB" w:rsidRDefault="00D001AB" w:rsidP="005423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B1F4D" w14:textId="77777777" w:rsidR="00B3259D" w:rsidRDefault="00B3259D" w:rsidP="00B3259D">
    <w:pPr>
      <w:pStyle w:val="Ttulo2"/>
      <w:jc w:val="right"/>
    </w:pPr>
    <w:r>
      <w:tab/>
      <w:t>Índice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E9B44" w14:textId="77777777" w:rsidR="00B3259D" w:rsidRDefault="00B3259D" w:rsidP="00B3259D">
    <w:pPr>
      <w:pStyle w:val="Ttulo2"/>
      <w:jc w:val="right"/>
    </w:pPr>
    <w:r>
      <w:tab/>
      <w:t>introducción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92BD5"/>
    <w:multiLevelType w:val="multilevel"/>
    <w:tmpl w:val="80CCA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9F45A0"/>
    <w:multiLevelType w:val="multilevel"/>
    <w:tmpl w:val="BF803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8C0943"/>
    <w:multiLevelType w:val="multilevel"/>
    <w:tmpl w:val="161C8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381E22"/>
    <w:multiLevelType w:val="multilevel"/>
    <w:tmpl w:val="7DFA5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6D29B7"/>
    <w:multiLevelType w:val="multilevel"/>
    <w:tmpl w:val="F8AEB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8B548D"/>
    <w:multiLevelType w:val="multilevel"/>
    <w:tmpl w:val="F5D0D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8101674">
    <w:abstractNumId w:val="1"/>
  </w:num>
  <w:num w:numId="2" w16cid:durableId="1928683242">
    <w:abstractNumId w:val="5"/>
  </w:num>
  <w:num w:numId="3" w16cid:durableId="1282490391">
    <w:abstractNumId w:val="0"/>
  </w:num>
  <w:num w:numId="4" w16cid:durableId="655957583">
    <w:abstractNumId w:val="2"/>
  </w:num>
  <w:num w:numId="5" w16cid:durableId="1072772065">
    <w:abstractNumId w:val="3"/>
  </w:num>
  <w:num w:numId="6" w16cid:durableId="6717578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E49"/>
    <w:rsid w:val="00012D66"/>
    <w:rsid w:val="002D3D10"/>
    <w:rsid w:val="00364537"/>
    <w:rsid w:val="00423278"/>
    <w:rsid w:val="00520C60"/>
    <w:rsid w:val="00542390"/>
    <w:rsid w:val="006854C2"/>
    <w:rsid w:val="007854BF"/>
    <w:rsid w:val="007E2F09"/>
    <w:rsid w:val="0083472B"/>
    <w:rsid w:val="00AE53AB"/>
    <w:rsid w:val="00B3259D"/>
    <w:rsid w:val="00BD70A0"/>
    <w:rsid w:val="00C1524C"/>
    <w:rsid w:val="00CA0B27"/>
    <w:rsid w:val="00D001AB"/>
    <w:rsid w:val="00D201AC"/>
    <w:rsid w:val="00D8337A"/>
    <w:rsid w:val="00DB2824"/>
    <w:rsid w:val="00E22E49"/>
    <w:rsid w:val="00F675E7"/>
    <w:rsid w:val="00F86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304E7A"/>
  <w15:chartTrackingRefBased/>
  <w15:docId w15:val="{8F015EEA-9362-4B93-8F42-02B556959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390"/>
    <w:pPr>
      <w:spacing w:after="0" w:line="240" w:lineRule="auto"/>
      <w:jc w:val="both"/>
    </w:pPr>
    <w:rPr>
      <w:rFonts w:ascii="Abadi" w:hAnsi="Abadi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C1524C"/>
    <w:pPr>
      <w:keepNext/>
      <w:keepLines/>
      <w:outlineLvl w:val="0"/>
    </w:pPr>
    <w:rPr>
      <w:rFonts w:asciiTheme="majorHAnsi" w:eastAsiaTheme="majorEastAsia" w:hAnsiTheme="majorHAnsi" w:cstheme="majorBidi"/>
      <w:b/>
      <w:color w:val="1F3864" w:themeColor="accent1" w:themeShade="8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4239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i/>
      <w:color w:val="222A35" w:themeColor="text2" w:themeShade="80"/>
      <w:sz w:val="28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odigo">
    <w:name w:val="Codigo"/>
    <w:basedOn w:val="Encabezado"/>
    <w:link w:val="CodigoCar"/>
    <w:autoRedefine/>
    <w:qFormat/>
    <w:rsid w:val="00E22E49"/>
    <w:pPr>
      <w:tabs>
        <w:tab w:val="clear" w:pos="4419"/>
        <w:tab w:val="clear" w:pos="8838"/>
      </w:tabs>
      <w:contextualSpacing/>
      <w:jc w:val="left"/>
    </w:pPr>
    <w:rPr>
      <w:rFonts w:ascii="Consolas" w:hAnsi="Consolas"/>
      <w:i/>
      <w:color w:val="5D4607"/>
      <w:sz w:val="20"/>
      <w14:textFill>
        <w14:solidFill>
          <w14:srgbClr w14:val="5D4607">
            <w14:lumMod w14:val="85000"/>
            <w14:lumOff w14:val="15000"/>
          </w14:srgbClr>
        </w14:solidFill>
      </w14:textFill>
    </w:rPr>
  </w:style>
  <w:style w:type="character" w:customStyle="1" w:styleId="CodigoCar">
    <w:name w:val="Codigo Car"/>
    <w:basedOn w:val="EncabezadoCar"/>
    <w:link w:val="Codigo"/>
    <w:rsid w:val="00E22E49"/>
    <w:rPr>
      <w:rFonts w:ascii="Consolas" w:hAnsi="Consolas"/>
      <w:i/>
      <w:color w:val="5D4607"/>
      <w:sz w:val="20"/>
      <w14:textFill>
        <w14:solidFill>
          <w14:srgbClr w14:val="5D4607">
            <w14:lumMod w14:val="85000"/>
            <w14:lumOff w14:val="15000"/>
          </w14:srgbClr>
        </w14:solidFill>
      </w14:textFill>
    </w:rPr>
  </w:style>
  <w:style w:type="paragraph" w:styleId="Encabezado">
    <w:name w:val="header"/>
    <w:basedOn w:val="Normal"/>
    <w:link w:val="EncabezadoCar"/>
    <w:uiPriority w:val="99"/>
    <w:unhideWhenUsed/>
    <w:rsid w:val="0042327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23278"/>
  </w:style>
  <w:style w:type="paragraph" w:styleId="Sinespaciado">
    <w:name w:val="No Spacing"/>
    <w:link w:val="SinespaciadoCar"/>
    <w:autoRedefine/>
    <w:uiPriority w:val="1"/>
    <w:qFormat/>
    <w:rsid w:val="00542390"/>
    <w:pPr>
      <w:spacing w:after="0" w:line="240" w:lineRule="auto"/>
    </w:pPr>
    <w:rPr>
      <w:rFonts w:ascii="Abadi" w:eastAsiaTheme="minorEastAsia" w:hAnsi="Abadi"/>
      <w:sz w:val="24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42390"/>
    <w:rPr>
      <w:rFonts w:ascii="Abadi" w:eastAsiaTheme="minorEastAsia" w:hAnsi="Abadi"/>
      <w:sz w:val="24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54239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42390"/>
  </w:style>
  <w:style w:type="character" w:customStyle="1" w:styleId="Ttulo1Car">
    <w:name w:val="Título 1 Car"/>
    <w:basedOn w:val="Fuentedeprrafopredeter"/>
    <w:link w:val="Ttulo1"/>
    <w:uiPriority w:val="9"/>
    <w:rsid w:val="00C1524C"/>
    <w:rPr>
      <w:rFonts w:asciiTheme="majorHAnsi" w:eastAsiaTheme="majorEastAsia" w:hAnsiTheme="majorHAnsi" w:cstheme="majorBidi"/>
      <w:b/>
      <w:color w:val="1F3864" w:themeColor="accent1" w:themeShade="8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42390"/>
    <w:rPr>
      <w:rFonts w:asciiTheme="majorHAnsi" w:eastAsiaTheme="majorEastAsia" w:hAnsiTheme="majorHAnsi" w:cstheme="majorBidi"/>
      <w:b/>
      <w:i/>
      <w:color w:val="222A35" w:themeColor="text2" w:themeShade="80"/>
      <w:sz w:val="28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542390"/>
    <w:pPr>
      <w:contextualSpacing/>
    </w:pPr>
    <w:rPr>
      <w:rFonts w:asciiTheme="majorHAnsi" w:eastAsiaTheme="majorEastAsia" w:hAnsiTheme="majorHAnsi" w:cstheme="majorBidi"/>
      <w:b/>
      <w:color w:val="262626" w:themeColor="text1" w:themeTint="D9"/>
      <w:spacing w:val="-10"/>
      <w:kern w:val="28"/>
      <w:sz w:val="3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2390"/>
    <w:rPr>
      <w:rFonts w:asciiTheme="majorHAnsi" w:eastAsiaTheme="majorEastAsia" w:hAnsiTheme="majorHAnsi" w:cstheme="majorBidi"/>
      <w:b/>
      <w:color w:val="262626" w:themeColor="text1" w:themeTint="D9"/>
      <w:spacing w:val="-10"/>
      <w:kern w:val="28"/>
      <w:sz w:val="36"/>
      <w:szCs w:val="56"/>
    </w:rPr>
  </w:style>
  <w:style w:type="character" w:styleId="nfasis">
    <w:name w:val="Emphasis"/>
    <w:basedOn w:val="Fuentedeprrafopredeter"/>
    <w:uiPriority w:val="20"/>
    <w:qFormat/>
    <w:rsid w:val="00542390"/>
    <w:rPr>
      <w:i/>
      <w:iCs/>
    </w:rPr>
  </w:style>
  <w:style w:type="character" w:styleId="Textoennegrita">
    <w:name w:val="Strong"/>
    <w:basedOn w:val="Fuentedeprrafopredeter"/>
    <w:uiPriority w:val="22"/>
    <w:qFormat/>
    <w:rsid w:val="00C1524C"/>
    <w:rPr>
      <w:b/>
      <w:bCs/>
    </w:rPr>
  </w:style>
  <w:style w:type="character" w:styleId="Textodelmarcadordeposicin">
    <w:name w:val="Placeholder Text"/>
    <w:basedOn w:val="Fuentedeprrafopredeter"/>
    <w:uiPriority w:val="99"/>
    <w:semiHidden/>
    <w:rsid w:val="00520C6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paja\OneDrive\Documentos\Plantillas%20personalizadas%20de%20Office\plantilla_Guia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3D9ADC61E8B462A9E7577931362EF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A3DB4F-5A7E-4AA9-8349-034CD93C3471}"/>
      </w:docPartPr>
      <w:docPartBody>
        <w:p w:rsidR="00000000" w:rsidRDefault="00000000">
          <w:pPr>
            <w:pStyle w:val="83D9ADC61E8B462A9E7577931362EF03"/>
          </w:pPr>
          <w:r>
            <w:rPr>
              <w:color w:val="156082" w:themeColor="accent1"/>
              <w:sz w:val="36"/>
              <w:szCs w:val="36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">
    <w:altName w:val="Abadi"/>
    <w:charset w:val="00"/>
    <w:family w:val="swiss"/>
    <w:pitch w:val="variable"/>
    <w:sig w:usb0="80000003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6E0"/>
    <w:rsid w:val="00CE26E0"/>
    <w:rsid w:val="00F86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83D9ADC61E8B462A9E7577931362EF03">
    <w:name w:val="83D9ADC61E8B462A9E7577931362EF0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2024-04-21T00:00:00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41CF7B7-A5F9-42F5-B203-6D2126A90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plantilla_Guias</Template>
  <TotalTime>64</TotalTime>
  <Pages>1</Pages>
  <Words>1224</Words>
  <Characters>6736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Final base datos administrativa</vt:lpstr>
    </vt:vector>
  </TitlesOfParts>
  <Company/>
  <LinksUpToDate>false</LinksUpToDate>
  <CharactersWithSpaces>7945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base datos administrativa</dc:title>
  <dc:subject>Poliglota</dc:subject>
  <dc:creator>Manolo Pàjaro</dc:creator>
  <cp:keywords/>
  <dc:description/>
  <cp:lastModifiedBy>MANOLO PAJARO BORRAS</cp:lastModifiedBy>
  <cp:revision>5</cp:revision>
  <dcterms:created xsi:type="dcterms:W3CDTF">2025-11-22T14:14:00Z</dcterms:created>
  <dcterms:modified xsi:type="dcterms:W3CDTF">2025-11-22T15:18:00Z</dcterms:modified>
  <cp:category>Base datos  administrativa</cp:category>
</cp:coreProperties>
</file>